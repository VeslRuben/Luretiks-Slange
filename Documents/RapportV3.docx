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 xml:space="preserve">Håkon Bjerkgaard Waldum, Marcus Olai </w:t>
            </w:r>
            <w:proofErr w:type="spellStart"/>
            <w:r w:rsidRPr="002E6F8A">
              <w:t>Grindvik</w:t>
            </w:r>
            <w:proofErr w:type="spellEnd"/>
            <w:r w:rsidRPr="002E6F8A">
              <w:t xml:space="preserve">, Ruben Svedal </w:t>
            </w:r>
            <w:proofErr w:type="spellStart"/>
            <w:r w:rsidRPr="002E6F8A">
              <w:t>Jørundland</w:t>
            </w:r>
            <w:proofErr w:type="spellEnd"/>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proofErr w:type="spellStart"/>
            <w:r>
              <w:rPr>
                <w:lang w:val="en-US"/>
              </w:rPr>
              <w:t>Introduksjon</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Mekatronikk</w:t>
            </w:r>
            <w:proofErr w:type="spellEnd"/>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proofErr w:type="spellStart"/>
            <w:r>
              <w:t>Houxiang</w:t>
            </w:r>
            <w:proofErr w:type="spellEnd"/>
            <w:r>
              <w:t xml:space="preserve"> Zhang, </w:t>
            </w:r>
            <w:proofErr w:type="spellStart"/>
            <w:r>
              <w:t>Guoyuan</w:t>
            </w:r>
            <w:proofErr w:type="spellEnd"/>
            <w:r>
              <w:t xml:space="preserve">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EE25CB"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proofErr w:type="spellStart"/>
      <w:r w:rsidRPr="002D4BE0">
        <w:rPr>
          <w:rFonts w:ascii="Arial" w:hAnsi="Arial" w:cs="Arial"/>
          <w:sz w:val="24"/>
          <w:szCs w:val="24"/>
          <w:lang w:val="en-GB"/>
        </w:rPr>
        <w:t>Ålesund</w:t>
      </w:r>
      <w:proofErr w:type="spellEnd"/>
      <w:r w:rsidRPr="002D4BE0">
        <w:rPr>
          <w:rFonts w:ascii="Arial" w:hAnsi="Arial" w:cs="Arial"/>
          <w:sz w:val="24"/>
          <w:szCs w:val="24"/>
          <w:lang w:val="en-GB"/>
        </w:rPr>
        <w:t>.</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34453FD7" w14:textId="2CD02ADF" w:rsidR="002B2DAF"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3239380" w:history="1">
        <w:r w:rsidR="002B2DAF" w:rsidRPr="00440D40">
          <w:rPr>
            <w:rStyle w:val="Hyperkobling"/>
            <w:noProof/>
            <w:lang w:val="en-GB"/>
          </w:rPr>
          <w:t>summary</w:t>
        </w:r>
        <w:r w:rsidR="002B2DAF">
          <w:rPr>
            <w:noProof/>
            <w:webHidden/>
          </w:rPr>
          <w:tab/>
        </w:r>
        <w:r w:rsidR="002B2DAF">
          <w:rPr>
            <w:noProof/>
            <w:webHidden/>
          </w:rPr>
          <w:fldChar w:fldCharType="begin"/>
        </w:r>
        <w:r w:rsidR="002B2DAF">
          <w:rPr>
            <w:noProof/>
            <w:webHidden/>
          </w:rPr>
          <w:instrText xml:space="preserve"> PAGEREF _Toc23239380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FAEF10C" w14:textId="70CBC9C2" w:rsidR="002B2DAF" w:rsidRDefault="0010796A">
      <w:pPr>
        <w:pStyle w:val="INNH1"/>
        <w:tabs>
          <w:tab w:val="right" w:leader="dot" w:pos="9628"/>
        </w:tabs>
        <w:rPr>
          <w:rFonts w:asciiTheme="minorHAnsi" w:eastAsiaTheme="minorEastAsia" w:hAnsiTheme="minorHAnsi" w:cstheme="minorBidi"/>
          <w:b w:val="0"/>
          <w:bCs w:val="0"/>
          <w:caps w:val="0"/>
          <w:noProof/>
          <w:sz w:val="22"/>
          <w:szCs w:val="22"/>
        </w:rPr>
      </w:pPr>
      <w:hyperlink w:anchor="_Toc23239381" w:history="1">
        <w:r w:rsidR="002B2DAF" w:rsidRPr="00440D40">
          <w:rPr>
            <w:rStyle w:val="Hyperkobling"/>
            <w:noProof/>
            <w:lang w:val="en-GB"/>
          </w:rPr>
          <w:t>terminology</w:t>
        </w:r>
        <w:r w:rsidR="002B2DAF">
          <w:rPr>
            <w:noProof/>
            <w:webHidden/>
          </w:rPr>
          <w:tab/>
        </w:r>
        <w:r w:rsidR="002B2DAF">
          <w:rPr>
            <w:noProof/>
            <w:webHidden/>
          </w:rPr>
          <w:fldChar w:fldCharType="begin"/>
        </w:r>
        <w:r w:rsidR="002B2DAF">
          <w:rPr>
            <w:noProof/>
            <w:webHidden/>
          </w:rPr>
          <w:instrText xml:space="preserve"> PAGEREF _Toc23239381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562404F" w14:textId="432F3B53" w:rsidR="002B2DAF" w:rsidRDefault="0010796A">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2" w:history="1">
        <w:r w:rsidR="002B2DAF" w:rsidRPr="00440D40">
          <w:rPr>
            <w:rStyle w:val="Hyperkobling"/>
            <w:noProof/>
          </w:rPr>
          <w:t>1</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introduction</w:t>
        </w:r>
        <w:r w:rsidR="002B2DAF">
          <w:rPr>
            <w:noProof/>
            <w:webHidden/>
          </w:rPr>
          <w:tab/>
        </w:r>
        <w:r w:rsidR="002B2DAF">
          <w:rPr>
            <w:noProof/>
            <w:webHidden/>
          </w:rPr>
          <w:fldChar w:fldCharType="begin"/>
        </w:r>
        <w:r w:rsidR="002B2DAF">
          <w:rPr>
            <w:noProof/>
            <w:webHidden/>
          </w:rPr>
          <w:instrText xml:space="preserve"> PAGEREF _Toc23239382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354A0691" w14:textId="263F4208"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3" w:history="1">
        <w:r w:rsidR="002B2DAF" w:rsidRPr="00440D40">
          <w:rPr>
            <w:rStyle w:val="Hyperkobling"/>
            <w:noProof/>
            <w:lang w:val="en-GB"/>
          </w:rPr>
          <w:t>1.1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Goals of the project</w:t>
        </w:r>
        <w:r w:rsidR="002B2DAF">
          <w:rPr>
            <w:noProof/>
            <w:webHidden/>
          </w:rPr>
          <w:tab/>
        </w:r>
        <w:r w:rsidR="002B2DAF">
          <w:rPr>
            <w:noProof/>
            <w:webHidden/>
          </w:rPr>
          <w:fldChar w:fldCharType="begin"/>
        </w:r>
        <w:r w:rsidR="002B2DAF">
          <w:rPr>
            <w:noProof/>
            <w:webHidden/>
          </w:rPr>
          <w:instrText xml:space="preserve"> PAGEREF _Toc23239383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73EAC9C8" w14:textId="65B194B2"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4" w:history="1">
        <w:r w:rsidR="002B2DAF" w:rsidRPr="00440D40">
          <w:rPr>
            <w:rStyle w:val="Hyperkobling"/>
            <w:noProof/>
            <w:lang w:val="en-GB"/>
          </w:rPr>
          <w:t>1.2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Project Planning</w:t>
        </w:r>
        <w:r w:rsidR="002B2DAF">
          <w:rPr>
            <w:noProof/>
            <w:webHidden/>
          </w:rPr>
          <w:tab/>
        </w:r>
        <w:r w:rsidR="002B2DAF">
          <w:rPr>
            <w:noProof/>
            <w:webHidden/>
          </w:rPr>
          <w:fldChar w:fldCharType="begin"/>
        </w:r>
        <w:r w:rsidR="002B2DAF">
          <w:rPr>
            <w:noProof/>
            <w:webHidden/>
          </w:rPr>
          <w:instrText xml:space="preserve"> PAGEREF _Toc23239384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114BE715" w14:textId="4BCCA14C"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5" w:history="1">
        <w:r w:rsidR="002B2DAF" w:rsidRPr="00440D40">
          <w:rPr>
            <w:rStyle w:val="Hyperkobling"/>
            <w:noProof/>
            <w:lang w:val="en-GB"/>
          </w:rPr>
          <w:t>1.2.1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Project timetable</w:t>
        </w:r>
        <w:r w:rsidR="002B2DAF">
          <w:rPr>
            <w:noProof/>
            <w:webHidden/>
          </w:rPr>
          <w:tab/>
        </w:r>
        <w:r w:rsidR="002B2DAF">
          <w:rPr>
            <w:noProof/>
            <w:webHidden/>
          </w:rPr>
          <w:fldChar w:fldCharType="begin"/>
        </w:r>
        <w:r w:rsidR="002B2DAF">
          <w:rPr>
            <w:noProof/>
            <w:webHidden/>
          </w:rPr>
          <w:instrText xml:space="preserve"> PAGEREF _Toc23239385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27ECD9FC" w14:textId="27A9B7E3" w:rsidR="002B2DAF" w:rsidRDefault="0010796A">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6" w:history="1">
        <w:r w:rsidR="002B2DAF" w:rsidRPr="00440D40">
          <w:rPr>
            <w:rStyle w:val="Hyperkobling"/>
            <w:noProof/>
            <w:lang w:val="en-GB"/>
          </w:rPr>
          <w:t>2</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Background and theoretical basis</w:t>
        </w:r>
        <w:r w:rsidR="002B2DAF">
          <w:rPr>
            <w:noProof/>
            <w:webHidden/>
          </w:rPr>
          <w:tab/>
        </w:r>
        <w:r w:rsidR="002B2DAF">
          <w:rPr>
            <w:noProof/>
            <w:webHidden/>
          </w:rPr>
          <w:fldChar w:fldCharType="begin"/>
        </w:r>
        <w:r w:rsidR="002B2DAF">
          <w:rPr>
            <w:noProof/>
            <w:webHidden/>
          </w:rPr>
          <w:instrText xml:space="preserve"> PAGEREF _Toc23239386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4736BB8" w14:textId="300AD9F2"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7" w:history="1">
        <w:r w:rsidR="002B2DAF" w:rsidRPr="00440D40">
          <w:rPr>
            <w:rStyle w:val="Hyperkobling"/>
            <w:noProof/>
            <w:lang w:val="en-GB"/>
          </w:rPr>
          <w:t>2.1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Reasoning for project</w:t>
        </w:r>
        <w:r w:rsidR="002B2DAF">
          <w:rPr>
            <w:noProof/>
            <w:webHidden/>
          </w:rPr>
          <w:tab/>
        </w:r>
        <w:r w:rsidR="002B2DAF">
          <w:rPr>
            <w:noProof/>
            <w:webHidden/>
          </w:rPr>
          <w:fldChar w:fldCharType="begin"/>
        </w:r>
        <w:r w:rsidR="002B2DAF">
          <w:rPr>
            <w:noProof/>
            <w:webHidden/>
          </w:rPr>
          <w:instrText xml:space="preserve"> PAGEREF _Toc23239387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1AF83D26" w14:textId="576D6517"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8" w:history="1">
        <w:r w:rsidR="002B2DAF" w:rsidRPr="00440D40">
          <w:rPr>
            <w:rStyle w:val="Hyperkobling"/>
            <w:noProof/>
            <w:lang w:val="en-GB"/>
          </w:rPr>
          <w:t>2.2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Usage in the real world</w:t>
        </w:r>
        <w:r w:rsidR="002B2DAF">
          <w:rPr>
            <w:noProof/>
            <w:webHidden/>
          </w:rPr>
          <w:tab/>
        </w:r>
        <w:r w:rsidR="002B2DAF">
          <w:rPr>
            <w:noProof/>
            <w:webHidden/>
          </w:rPr>
          <w:fldChar w:fldCharType="begin"/>
        </w:r>
        <w:r w:rsidR="002B2DAF">
          <w:rPr>
            <w:noProof/>
            <w:webHidden/>
          </w:rPr>
          <w:instrText xml:space="preserve"> PAGEREF _Toc23239388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04EA356" w14:textId="733AA463"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9" w:history="1">
        <w:r w:rsidR="002B2DAF" w:rsidRPr="00440D40">
          <w:rPr>
            <w:rStyle w:val="Hyperkobling"/>
            <w:noProof/>
            <w:lang w:val="en-GB"/>
          </w:rPr>
          <w:t>2.2.1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Search-and-rescue</w:t>
        </w:r>
        <w:r w:rsidR="002B2DAF">
          <w:rPr>
            <w:noProof/>
            <w:webHidden/>
          </w:rPr>
          <w:tab/>
        </w:r>
        <w:r w:rsidR="002B2DAF">
          <w:rPr>
            <w:noProof/>
            <w:webHidden/>
          </w:rPr>
          <w:fldChar w:fldCharType="begin"/>
        </w:r>
        <w:r w:rsidR="002B2DAF">
          <w:rPr>
            <w:noProof/>
            <w:webHidden/>
          </w:rPr>
          <w:instrText xml:space="preserve"> PAGEREF _Toc23239389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23DCED7D" w14:textId="0FCD36CE"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0" w:history="1">
        <w:r w:rsidR="002B2DAF" w:rsidRPr="00440D40">
          <w:rPr>
            <w:rStyle w:val="Hyperkobling"/>
            <w:noProof/>
            <w:lang w:val="en-GB"/>
          </w:rPr>
          <w:t>2.2.2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USAGE 2</w:t>
        </w:r>
        <w:r w:rsidR="002B2DAF">
          <w:rPr>
            <w:noProof/>
            <w:webHidden/>
          </w:rPr>
          <w:tab/>
        </w:r>
        <w:r w:rsidR="002B2DAF">
          <w:rPr>
            <w:noProof/>
            <w:webHidden/>
          </w:rPr>
          <w:fldChar w:fldCharType="begin"/>
        </w:r>
        <w:r w:rsidR="002B2DAF">
          <w:rPr>
            <w:noProof/>
            <w:webHidden/>
          </w:rPr>
          <w:instrText xml:space="preserve"> PAGEREF _Toc23239390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6D8FA6AE" w14:textId="532DCCFF"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1" w:history="1">
        <w:r w:rsidR="002B2DAF" w:rsidRPr="00440D40">
          <w:rPr>
            <w:rStyle w:val="Hyperkobling"/>
            <w:noProof/>
            <w:lang w:val="en-GB"/>
          </w:rPr>
          <w:t>2.3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Power Consumption</w:t>
        </w:r>
        <w:r w:rsidR="002B2DAF">
          <w:rPr>
            <w:noProof/>
            <w:webHidden/>
          </w:rPr>
          <w:tab/>
        </w:r>
        <w:r w:rsidR="002B2DAF">
          <w:rPr>
            <w:noProof/>
            <w:webHidden/>
          </w:rPr>
          <w:fldChar w:fldCharType="begin"/>
        </w:r>
        <w:r w:rsidR="002B2DAF">
          <w:rPr>
            <w:noProof/>
            <w:webHidden/>
          </w:rPr>
          <w:instrText xml:space="preserve"> PAGEREF _Toc23239391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3AFA4BFC" w14:textId="7B40989F"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2" w:history="1">
        <w:r w:rsidR="002B2DAF" w:rsidRPr="00440D40">
          <w:rPr>
            <w:rStyle w:val="Hyperkobling"/>
            <w:noProof/>
            <w:lang w:val="en-GB"/>
          </w:rPr>
          <w:t>2.4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Algorithm for Searching</w:t>
        </w:r>
        <w:r w:rsidR="002B2DAF">
          <w:rPr>
            <w:noProof/>
            <w:webHidden/>
          </w:rPr>
          <w:tab/>
        </w:r>
        <w:r w:rsidR="002B2DAF">
          <w:rPr>
            <w:noProof/>
            <w:webHidden/>
          </w:rPr>
          <w:fldChar w:fldCharType="begin"/>
        </w:r>
        <w:r w:rsidR="002B2DAF">
          <w:rPr>
            <w:noProof/>
            <w:webHidden/>
          </w:rPr>
          <w:instrText xml:space="preserve"> PAGEREF _Toc23239392 \h </w:instrText>
        </w:r>
        <w:r w:rsidR="002B2DAF">
          <w:rPr>
            <w:noProof/>
            <w:webHidden/>
          </w:rPr>
        </w:r>
        <w:r w:rsidR="002B2DAF">
          <w:rPr>
            <w:noProof/>
            <w:webHidden/>
          </w:rPr>
          <w:fldChar w:fldCharType="separate"/>
        </w:r>
        <w:r w:rsidR="002B2DAF">
          <w:rPr>
            <w:noProof/>
            <w:webHidden/>
          </w:rPr>
          <w:t>8</w:t>
        </w:r>
        <w:r w:rsidR="002B2DAF">
          <w:rPr>
            <w:noProof/>
            <w:webHidden/>
          </w:rPr>
          <w:fldChar w:fldCharType="end"/>
        </w:r>
      </w:hyperlink>
    </w:p>
    <w:p w14:paraId="2F41D63E" w14:textId="257C9AE4" w:rsidR="002B2DAF" w:rsidRDefault="0010796A">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93" w:history="1">
        <w:r w:rsidR="002B2DAF" w:rsidRPr="00440D40">
          <w:rPr>
            <w:rStyle w:val="Hyperkobling"/>
            <w:noProof/>
            <w:lang w:val="en-GB"/>
          </w:rPr>
          <w:t>3</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methods and materials</w:t>
        </w:r>
        <w:r w:rsidR="002B2DAF">
          <w:rPr>
            <w:noProof/>
            <w:webHidden/>
          </w:rPr>
          <w:tab/>
        </w:r>
        <w:r w:rsidR="002B2DAF">
          <w:rPr>
            <w:noProof/>
            <w:webHidden/>
          </w:rPr>
          <w:fldChar w:fldCharType="begin"/>
        </w:r>
        <w:r w:rsidR="002B2DAF">
          <w:rPr>
            <w:noProof/>
            <w:webHidden/>
          </w:rPr>
          <w:instrText xml:space="preserve"> PAGEREF _Toc23239393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0BC4DE3F" w14:textId="7FD59CF7"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4" w:history="1">
        <w:r w:rsidR="002B2DAF" w:rsidRPr="00440D40">
          <w:rPr>
            <w:rStyle w:val="Hyperkobling"/>
            <w:noProof/>
            <w:lang w:val="en-GB"/>
          </w:rPr>
          <w:t>3.1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Parts and Assembly</w:t>
        </w:r>
        <w:r w:rsidR="002B2DAF">
          <w:rPr>
            <w:noProof/>
            <w:webHidden/>
          </w:rPr>
          <w:tab/>
        </w:r>
        <w:r w:rsidR="002B2DAF">
          <w:rPr>
            <w:noProof/>
            <w:webHidden/>
          </w:rPr>
          <w:fldChar w:fldCharType="begin"/>
        </w:r>
        <w:r w:rsidR="002B2DAF">
          <w:rPr>
            <w:noProof/>
            <w:webHidden/>
          </w:rPr>
          <w:instrText xml:space="preserve"> PAGEREF _Toc23239394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1A8EC293" w14:textId="216EE42A"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5" w:history="1">
        <w:r w:rsidR="002B2DAF" w:rsidRPr="00440D40">
          <w:rPr>
            <w:rStyle w:val="Hyperkobling"/>
            <w:noProof/>
            <w:lang w:val="en-GB"/>
          </w:rPr>
          <w:t>3.1.1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Parts Included</w:t>
        </w:r>
        <w:r w:rsidR="002B2DAF">
          <w:rPr>
            <w:noProof/>
            <w:webHidden/>
          </w:rPr>
          <w:tab/>
        </w:r>
        <w:r w:rsidR="002B2DAF">
          <w:rPr>
            <w:noProof/>
            <w:webHidden/>
          </w:rPr>
          <w:fldChar w:fldCharType="begin"/>
        </w:r>
        <w:r w:rsidR="002B2DAF">
          <w:rPr>
            <w:noProof/>
            <w:webHidden/>
          </w:rPr>
          <w:instrText xml:space="preserve"> PAGEREF _Toc23239395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71CB30E7" w14:textId="4EF9D691"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6" w:history="1">
        <w:r w:rsidR="002B2DAF" w:rsidRPr="00440D40">
          <w:rPr>
            <w:rStyle w:val="Hyperkobling"/>
            <w:noProof/>
            <w:lang w:val="en-GB"/>
          </w:rPr>
          <w:t>3.1.2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3D Models</w:t>
        </w:r>
        <w:r w:rsidR="002B2DAF">
          <w:rPr>
            <w:noProof/>
            <w:webHidden/>
          </w:rPr>
          <w:tab/>
        </w:r>
        <w:r w:rsidR="002B2DAF">
          <w:rPr>
            <w:noProof/>
            <w:webHidden/>
          </w:rPr>
          <w:fldChar w:fldCharType="begin"/>
        </w:r>
        <w:r w:rsidR="002B2DAF">
          <w:rPr>
            <w:noProof/>
            <w:webHidden/>
          </w:rPr>
          <w:instrText xml:space="preserve"> PAGEREF _Toc23239396 \h </w:instrText>
        </w:r>
        <w:r w:rsidR="002B2DAF">
          <w:rPr>
            <w:noProof/>
            <w:webHidden/>
          </w:rPr>
        </w:r>
        <w:r w:rsidR="002B2DAF">
          <w:rPr>
            <w:noProof/>
            <w:webHidden/>
          </w:rPr>
          <w:fldChar w:fldCharType="separate"/>
        </w:r>
        <w:r w:rsidR="002B2DAF">
          <w:rPr>
            <w:noProof/>
            <w:webHidden/>
          </w:rPr>
          <w:t>10</w:t>
        </w:r>
        <w:r w:rsidR="002B2DAF">
          <w:rPr>
            <w:noProof/>
            <w:webHidden/>
          </w:rPr>
          <w:fldChar w:fldCharType="end"/>
        </w:r>
      </w:hyperlink>
    </w:p>
    <w:p w14:paraId="1B201444" w14:textId="55839898"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7" w:history="1">
        <w:r w:rsidR="002B2DAF" w:rsidRPr="00440D40">
          <w:rPr>
            <w:rStyle w:val="Hyperkobling"/>
            <w:noProof/>
            <w:lang w:val="en-GB"/>
          </w:rPr>
          <w:t>3.1.3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Assembly</w:t>
        </w:r>
        <w:r w:rsidR="002B2DAF">
          <w:rPr>
            <w:noProof/>
            <w:webHidden/>
          </w:rPr>
          <w:tab/>
        </w:r>
        <w:r w:rsidR="002B2DAF">
          <w:rPr>
            <w:noProof/>
            <w:webHidden/>
          </w:rPr>
          <w:fldChar w:fldCharType="begin"/>
        </w:r>
        <w:r w:rsidR="002B2DAF">
          <w:rPr>
            <w:noProof/>
            <w:webHidden/>
          </w:rPr>
          <w:instrText xml:space="preserve"> PAGEREF _Toc23239397 \h </w:instrText>
        </w:r>
        <w:r w:rsidR="002B2DAF">
          <w:rPr>
            <w:noProof/>
            <w:webHidden/>
          </w:rPr>
        </w:r>
        <w:r w:rsidR="002B2DAF">
          <w:rPr>
            <w:noProof/>
            <w:webHidden/>
          </w:rPr>
          <w:fldChar w:fldCharType="separate"/>
        </w:r>
        <w:r w:rsidR="002B2DAF">
          <w:rPr>
            <w:noProof/>
            <w:webHidden/>
          </w:rPr>
          <w:t>14</w:t>
        </w:r>
        <w:r w:rsidR="002B2DAF">
          <w:rPr>
            <w:noProof/>
            <w:webHidden/>
          </w:rPr>
          <w:fldChar w:fldCharType="end"/>
        </w:r>
      </w:hyperlink>
    </w:p>
    <w:p w14:paraId="38B64268" w14:textId="29381B86"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8" w:history="1">
        <w:r w:rsidR="002B2DAF" w:rsidRPr="00440D40">
          <w:rPr>
            <w:rStyle w:val="Hyperkobling"/>
            <w:noProof/>
            <w:lang w:val="en-GB"/>
          </w:rPr>
          <w:t>3.2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Applied Theories</w:t>
        </w:r>
        <w:r w:rsidR="002B2DAF">
          <w:rPr>
            <w:noProof/>
            <w:webHidden/>
          </w:rPr>
          <w:tab/>
        </w:r>
        <w:r w:rsidR="002B2DAF">
          <w:rPr>
            <w:noProof/>
            <w:webHidden/>
          </w:rPr>
          <w:fldChar w:fldCharType="begin"/>
        </w:r>
        <w:r w:rsidR="002B2DAF">
          <w:rPr>
            <w:noProof/>
            <w:webHidden/>
          </w:rPr>
          <w:instrText xml:space="preserve"> PAGEREF _Toc23239398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431E511E" w14:textId="1F6CE844"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9" w:history="1">
        <w:r w:rsidR="002B2DAF" w:rsidRPr="00440D40">
          <w:rPr>
            <w:rStyle w:val="Hyperkobling"/>
            <w:noProof/>
            <w:lang w:val="en-GB"/>
          </w:rPr>
          <w:t>3.3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Test Setup and Plan</w:t>
        </w:r>
        <w:r w:rsidR="002B2DAF">
          <w:rPr>
            <w:noProof/>
            <w:webHidden/>
          </w:rPr>
          <w:tab/>
        </w:r>
        <w:r w:rsidR="002B2DAF">
          <w:rPr>
            <w:noProof/>
            <w:webHidden/>
          </w:rPr>
          <w:fldChar w:fldCharType="begin"/>
        </w:r>
        <w:r w:rsidR="002B2DAF">
          <w:rPr>
            <w:noProof/>
            <w:webHidden/>
          </w:rPr>
          <w:instrText xml:space="preserve"> PAGEREF _Toc23239399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7D1AD4B8" w14:textId="5CCE3BFC"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0" w:history="1">
        <w:r w:rsidR="002B2DAF" w:rsidRPr="00440D40">
          <w:rPr>
            <w:rStyle w:val="Hyperkobling"/>
            <w:noProof/>
            <w:lang w:val="en-GB"/>
          </w:rPr>
          <w:t>3.4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Computer Analysis Programs</w:t>
        </w:r>
        <w:r w:rsidR="002B2DAF">
          <w:rPr>
            <w:noProof/>
            <w:webHidden/>
          </w:rPr>
          <w:tab/>
        </w:r>
        <w:r w:rsidR="002B2DAF">
          <w:rPr>
            <w:noProof/>
            <w:webHidden/>
          </w:rPr>
          <w:fldChar w:fldCharType="begin"/>
        </w:r>
        <w:r w:rsidR="002B2DAF">
          <w:rPr>
            <w:noProof/>
            <w:webHidden/>
          </w:rPr>
          <w:instrText xml:space="preserve"> PAGEREF _Toc23239400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095F9B78" w14:textId="2C4151EA"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1" w:history="1">
        <w:r w:rsidR="002B2DAF" w:rsidRPr="00440D40">
          <w:rPr>
            <w:rStyle w:val="Hyperkobling"/>
            <w:noProof/>
            <w:lang w:val="en-GB"/>
          </w:rPr>
          <w:t>3.5</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Communication</w:t>
        </w:r>
        <w:r w:rsidR="002B2DAF">
          <w:rPr>
            <w:noProof/>
            <w:webHidden/>
          </w:rPr>
          <w:tab/>
        </w:r>
        <w:r w:rsidR="002B2DAF">
          <w:rPr>
            <w:noProof/>
            <w:webHidden/>
          </w:rPr>
          <w:fldChar w:fldCharType="begin"/>
        </w:r>
        <w:r w:rsidR="002B2DAF">
          <w:rPr>
            <w:noProof/>
            <w:webHidden/>
          </w:rPr>
          <w:instrText xml:space="preserve"> PAGEREF _Toc23239401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33DC118D" w14:textId="15137E8D"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2" w:history="1">
        <w:r w:rsidR="002B2DAF" w:rsidRPr="00440D40">
          <w:rPr>
            <w:rStyle w:val="Hyperkobling"/>
            <w:noProof/>
            <w:lang w:val="en-GB"/>
          </w:rPr>
          <w:t>3.5.1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between ESP32 and PC</w:t>
        </w:r>
        <w:r w:rsidR="002B2DAF">
          <w:rPr>
            <w:noProof/>
            <w:webHidden/>
          </w:rPr>
          <w:tab/>
        </w:r>
        <w:r w:rsidR="002B2DAF">
          <w:rPr>
            <w:noProof/>
            <w:webHidden/>
          </w:rPr>
          <w:fldChar w:fldCharType="begin"/>
        </w:r>
        <w:r w:rsidR="002B2DAF">
          <w:rPr>
            <w:noProof/>
            <w:webHidden/>
          </w:rPr>
          <w:instrText xml:space="preserve"> PAGEREF _Toc23239402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1C9A2897" w14:textId="153178B8" w:rsidR="002B2DAF" w:rsidRDefault="0010796A">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03" w:history="1">
        <w:r w:rsidR="002B2DAF" w:rsidRPr="00440D40">
          <w:rPr>
            <w:rStyle w:val="Hyperkobling"/>
            <w:noProof/>
            <w:lang w:val="en-GB"/>
          </w:rPr>
          <w:t>4</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results</w:t>
        </w:r>
        <w:r w:rsidR="002B2DAF">
          <w:rPr>
            <w:noProof/>
            <w:webHidden/>
          </w:rPr>
          <w:tab/>
        </w:r>
        <w:r w:rsidR="002B2DAF">
          <w:rPr>
            <w:noProof/>
            <w:webHidden/>
          </w:rPr>
          <w:fldChar w:fldCharType="begin"/>
        </w:r>
        <w:r w:rsidR="002B2DAF">
          <w:rPr>
            <w:noProof/>
            <w:webHidden/>
          </w:rPr>
          <w:instrText xml:space="preserve"> PAGEREF _Toc23239403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113DE94" w14:textId="1889881B"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4" w:history="1">
        <w:r w:rsidR="002B2DAF" w:rsidRPr="00440D40">
          <w:rPr>
            <w:rStyle w:val="Hyperkobling"/>
            <w:noProof/>
            <w:lang w:val="en-GB"/>
          </w:rPr>
          <w:t>4.1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Theoretical Analysis</w:t>
        </w:r>
        <w:r w:rsidR="002B2DAF">
          <w:rPr>
            <w:noProof/>
            <w:webHidden/>
          </w:rPr>
          <w:tab/>
        </w:r>
        <w:r w:rsidR="002B2DAF">
          <w:rPr>
            <w:noProof/>
            <w:webHidden/>
          </w:rPr>
          <w:fldChar w:fldCharType="begin"/>
        </w:r>
        <w:r w:rsidR="002B2DAF">
          <w:rPr>
            <w:noProof/>
            <w:webHidden/>
          </w:rPr>
          <w:instrText xml:space="preserve"> PAGEREF _Toc23239404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24EB6AC" w14:textId="2CB7BCA9"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5" w:history="1">
        <w:r w:rsidR="002B2DAF" w:rsidRPr="00440D40">
          <w:rPr>
            <w:rStyle w:val="Hyperkobling"/>
            <w:noProof/>
            <w:lang w:val="en-GB"/>
          </w:rPr>
          <w:t>4.2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Experimental Results</w:t>
        </w:r>
        <w:r w:rsidR="002B2DAF">
          <w:rPr>
            <w:noProof/>
            <w:webHidden/>
          </w:rPr>
          <w:tab/>
        </w:r>
        <w:r w:rsidR="002B2DAF">
          <w:rPr>
            <w:noProof/>
            <w:webHidden/>
          </w:rPr>
          <w:fldChar w:fldCharType="begin"/>
        </w:r>
        <w:r w:rsidR="002B2DAF">
          <w:rPr>
            <w:noProof/>
            <w:webHidden/>
          </w:rPr>
          <w:instrText xml:space="preserve"> PAGEREF _Toc23239405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0C2B555" w14:textId="41D93E56"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6" w:history="1">
        <w:r w:rsidR="002B2DAF" w:rsidRPr="00440D40">
          <w:rPr>
            <w:rStyle w:val="Hyperkobling"/>
            <w:noProof/>
            <w:lang w:val="en-GB"/>
          </w:rPr>
          <w:t>4.3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Design Alternatives</w:t>
        </w:r>
        <w:r w:rsidR="002B2DAF">
          <w:rPr>
            <w:noProof/>
            <w:webHidden/>
          </w:rPr>
          <w:tab/>
        </w:r>
        <w:r w:rsidR="002B2DAF">
          <w:rPr>
            <w:noProof/>
            <w:webHidden/>
          </w:rPr>
          <w:fldChar w:fldCharType="begin"/>
        </w:r>
        <w:r w:rsidR="002B2DAF">
          <w:rPr>
            <w:noProof/>
            <w:webHidden/>
          </w:rPr>
          <w:instrText xml:space="preserve"> PAGEREF _Toc23239406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8B35758" w14:textId="3B8AE2D3"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7" w:history="1">
        <w:r w:rsidR="002B2DAF" w:rsidRPr="00440D40">
          <w:rPr>
            <w:rStyle w:val="Hyperkobling"/>
            <w:noProof/>
            <w:lang w:val="en-GB"/>
          </w:rPr>
          <w:t>4.3.1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1</w:t>
        </w:r>
        <w:r w:rsidR="002B2DAF">
          <w:rPr>
            <w:noProof/>
            <w:webHidden/>
          </w:rPr>
          <w:tab/>
        </w:r>
        <w:r w:rsidR="002B2DAF">
          <w:rPr>
            <w:noProof/>
            <w:webHidden/>
          </w:rPr>
          <w:fldChar w:fldCharType="begin"/>
        </w:r>
        <w:r w:rsidR="002B2DAF">
          <w:rPr>
            <w:noProof/>
            <w:webHidden/>
          </w:rPr>
          <w:instrText xml:space="preserve"> PAGEREF _Toc23239407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32AA029" w14:textId="3FD5DBAC"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8" w:history="1">
        <w:r w:rsidR="002B2DAF" w:rsidRPr="00440D40">
          <w:rPr>
            <w:rStyle w:val="Hyperkobling"/>
            <w:noProof/>
            <w:lang w:val="en-GB"/>
          </w:rPr>
          <w:t>4.3.2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2</w:t>
        </w:r>
        <w:r w:rsidR="002B2DAF">
          <w:rPr>
            <w:noProof/>
            <w:webHidden/>
          </w:rPr>
          <w:tab/>
        </w:r>
        <w:r w:rsidR="002B2DAF">
          <w:rPr>
            <w:noProof/>
            <w:webHidden/>
          </w:rPr>
          <w:fldChar w:fldCharType="begin"/>
        </w:r>
        <w:r w:rsidR="002B2DAF">
          <w:rPr>
            <w:noProof/>
            <w:webHidden/>
          </w:rPr>
          <w:instrText xml:space="preserve"> PAGEREF _Toc23239408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254F32E4" w14:textId="42EB10EB"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9" w:history="1">
        <w:r w:rsidR="002B2DAF" w:rsidRPr="00440D40">
          <w:rPr>
            <w:rStyle w:val="Hyperkobling"/>
            <w:noProof/>
            <w:lang w:val="en-GB"/>
          </w:rPr>
          <w:t>4.3.3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3</w:t>
        </w:r>
        <w:r w:rsidR="002B2DAF">
          <w:rPr>
            <w:noProof/>
            <w:webHidden/>
          </w:rPr>
          <w:tab/>
        </w:r>
        <w:r w:rsidR="002B2DAF">
          <w:rPr>
            <w:noProof/>
            <w:webHidden/>
          </w:rPr>
          <w:fldChar w:fldCharType="begin"/>
        </w:r>
        <w:r w:rsidR="002B2DAF">
          <w:rPr>
            <w:noProof/>
            <w:webHidden/>
          </w:rPr>
          <w:instrText xml:space="preserve"> PAGEREF _Toc23239409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A60212E" w14:textId="2A44781B" w:rsidR="002B2DAF" w:rsidRDefault="0010796A">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10" w:history="1">
        <w:r w:rsidR="002B2DAF" w:rsidRPr="00440D40">
          <w:rPr>
            <w:rStyle w:val="Hyperkobling"/>
            <w:noProof/>
            <w:lang w:val="en-GB"/>
          </w:rPr>
          <w:t>4.4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Challenges and Problems</w:t>
        </w:r>
        <w:r w:rsidR="002B2DAF">
          <w:rPr>
            <w:noProof/>
            <w:webHidden/>
          </w:rPr>
          <w:tab/>
        </w:r>
        <w:r w:rsidR="002B2DAF">
          <w:rPr>
            <w:noProof/>
            <w:webHidden/>
          </w:rPr>
          <w:fldChar w:fldCharType="begin"/>
        </w:r>
        <w:r w:rsidR="002B2DAF">
          <w:rPr>
            <w:noProof/>
            <w:webHidden/>
          </w:rPr>
          <w:instrText xml:space="preserve"> PAGEREF _Toc23239410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04E5BF13" w14:textId="7FF48C51" w:rsidR="002B2DAF" w:rsidRDefault="0010796A">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11" w:history="1">
        <w:r w:rsidR="002B2DAF" w:rsidRPr="00440D40">
          <w:rPr>
            <w:rStyle w:val="Hyperkobling"/>
            <w:noProof/>
            <w:lang w:val="en-GB"/>
          </w:rPr>
          <w:t>4.4.1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challenges</w:t>
        </w:r>
        <w:r w:rsidR="002B2DAF">
          <w:rPr>
            <w:noProof/>
            <w:webHidden/>
          </w:rPr>
          <w:tab/>
        </w:r>
        <w:r w:rsidR="002B2DAF">
          <w:rPr>
            <w:noProof/>
            <w:webHidden/>
          </w:rPr>
          <w:fldChar w:fldCharType="begin"/>
        </w:r>
        <w:r w:rsidR="002B2DAF">
          <w:rPr>
            <w:noProof/>
            <w:webHidden/>
          </w:rPr>
          <w:instrText xml:space="preserve"> PAGEREF _Toc23239411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7CDFFBD0" w14:textId="1714FFAC" w:rsidR="002B2DAF" w:rsidRDefault="0010796A">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2" w:history="1">
        <w:r w:rsidR="002B2DAF" w:rsidRPr="00440D40">
          <w:rPr>
            <w:rStyle w:val="Hyperkobling"/>
            <w:noProof/>
            <w:lang w:val="en-GB"/>
          </w:rPr>
          <w:t>5</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Discussion</w:t>
        </w:r>
        <w:r w:rsidR="002B2DAF">
          <w:rPr>
            <w:noProof/>
            <w:webHidden/>
          </w:rPr>
          <w:tab/>
        </w:r>
        <w:r w:rsidR="002B2DAF">
          <w:rPr>
            <w:noProof/>
            <w:webHidden/>
          </w:rPr>
          <w:fldChar w:fldCharType="begin"/>
        </w:r>
        <w:r w:rsidR="002B2DAF">
          <w:rPr>
            <w:noProof/>
            <w:webHidden/>
          </w:rPr>
          <w:instrText xml:space="preserve"> PAGEREF _Toc23239412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7CC5871" w14:textId="3ED99D42" w:rsidR="002B2DAF" w:rsidRDefault="0010796A">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3" w:history="1">
        <w:r w:rsidR="002B2DAF" w:rsidRPr="00440D40">
          <w:rPr>
            <w:rStyle w:val="Hyperkobling"/>
            <w:noProof/>
          </w:rPr>
          <w:t>6</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Conclusion</w:t>
        </w:r>
        <w:r w:rsidR="002B2DAF">
          <w:rPr>
            <w:noProof/>
            <w:webHidden/>
          </w:rPr>
          <w:tab/>
        </w:r>
        <w:r w:rsidR="002B2DAF">
          <w:rPr>
            <w:noProof/>
            <w:webHidden/>
          </w:rPr>
          <w:fldChar w:fldCharType="begin"/>
        </w:r>
        <w:r w:rsidR="002B2DAF">
          <w:rPr>
            <w:noProof/>
            <w:webHidden/>
          </w:rPr>
          <w:instrText xml:space="preserve"> PAGEREF _Toc23239413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69C6E3" w14:textId="2CC620CA" w:rsidR="002B2DAF" w:rsidRDefault="0010796A">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4" w:history="1">
        <w:r w:rsidR="002B2DAF" w:rsidRPr="00440D40">
          <w:rPr>
            <w:rStyle w:val="Hyperkobling"/>
            <w:noProof/>
          </w:rPr>
          <w:t>7</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ReferENCES</w:t>
        </w:r>
        <w:r w:rsidR="002B2DAF">
          <w:rPr>
            <w:noProof/>
            <w:webHidden/>
          </w:rPr>
          <w:tab/>
        </w:r>
        <w:r w:rsidR="002B2DAF">
          <w:rPr>
            <w:noProof/>
            <w:webHidden/>
          </w:rPr>
          <w:fldChar w:fldCharType="begin"/>
        </w:r>
        <w:r w:rsidR="002B2DAF">
          <w:rPr>
            <w:noProof/>
            <w:webHidden/>
          </w:rPr>
          <w:instrText xml:space="preserve"> PAGEREF _Toc23239414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FFB228" w14:textId="69771D53" w:rsidR="002B2DAF" w:rsidRDefault="0010796A">
      <w:pPr>
        <w:pStyle w:val="INNH1"/>
        <w:tabs>
          <w:tab w:val="right" w:leader="dot" w:pos="9628"/>
        </w:tabs>
        <w:rPr>
          <w:rFonts w:asciiTheme="minorHAnsi" w:eastAsiaTheme="minorEastAsia" w:hAnsiTheme="minorHAnsi" w:cstheme="minorBidi"/>
          <w:b w:val="0"/>
          <w:bCs w:val="0"/>
          <w:caps w:val="0"/>
          <w:noProof/>
          <w:sz w:val="22"/>
          <w:szCs w:val="22"/>
        </w:rPr>
      </w:pPr>
      <w:hyperlink w:anchor="_Toc23239415" w:history="1">
        <w:r w:rsidR="002B2DAF" w:rsidRPr="00440D40">
          <w:rPr>
            <w:rStyle w:val="Hyperkobling"/>
            <w:noProof/>
            <w:lang w:val="en-GB"/>
          </w:rPr>
          <w:t>Appendix</w:t>
        </w:r>
        <w:r w:rsidR="002B2DAF">
          <w:rPr>
            <w:noProof/>
            <w:webHidden/>
          </w:rPr>
          <w:tab/>
        </w:r>
        <w:r w:rsidR="002B2DAF">
          <w:rPr>
            <w:noProof/>
            <w:webHidden/>
          </w:rPr>
          <w:fldChar w:fldCharType="begin"/>
        </w:r>
        <w:r w:rsidR="002B2DAF">
          <w:rPr>
            <w:noProof/>
            <w:webHidden/>
          </w:rPr>
          <w:instrText xml:space="preserve"> PAGEREF _Toc23239415 \h </w:instrText>
        </w:r>
        <w:r w:rsidR="002B2DAF">
          <w:rPr>
            <w:noProof/>
            <w:webHidden/>
          </w:rPr>
        </w:r>
        <w:r w:rsidR="002B2DAF">
          <w:rPr>
            <w:noProof/>
            <w:webHidden/>
          </w:rPr>
          <w:fldChar w:fldCharType="separate"/>
        </w:r>
        <w:r w:rsidR="002B2DAF">
          <w:rPr>
            <w:noProof/>
            <w:webHidden/>
          </w:rPr>
          <w:t>18</w:t>
        </w:r>
        <w:r w:rsidR="002B2DAF">
          <w:rPr>
            <w:noProof/>
            <w:webHidden/>
          </w:rPr>
          <w:fldChar w:fldCharType="end"/>
        </w:r>
      </w:hyperlink>
    </w:p>
    <w:p w14:paraId="3B5E2348" w14:textId="4D5E4336"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r>
      <w:r w:rsidRPr="002925F4">
        <w:rPr>
          <w:rFonts w:ascii="Arial" w:hAnsi="Arial" w:cs="Arial"/>
          <w:i/>
          <w:color w:val="0000FF"/>
          <w:lang w:val="en-GB"/>
        </w:rPr>
        <w:lastRenderedPageBreak/>
        <w:t xml:space="preserve">References used in the Reference section. </w:t>
      </w:r>
      <w:r w:rsidRPr="002925F4">
        <w:rPr>
          <w:rFonts w:ascii="Arial" w:hAnsi="Arial" w:cs="Arial"/>
          <w:i/>
          <w:color w:val="0000FF"/>
          <w:lang w:val="en-GB"/>
        </w:rPr>
        <w:br/>
      </w:r>
      <w:proofErr w:type="spellStart"/>
      <w:r w:rsidRPr="002925F4">
        <w:rPr>
          <w:rFonts w:ascii="Arial" w:hAnsi="Arial" w:cs="Arial"/>
          <w:i/>
          <w:color w:val="0000FF"/>
          <w:lang w:val="en-GB"/>
        </w:rPr>
        <w:t>AppendixList</w:t>
      </w:r>
      <w:proofErr w:type="spellEnd"/>
      <w:r w:rsidRPr="002925F4">
        <w:rPr>
          <w:rFonts w:ascii="Arial" w:hAnsi="Arial" w:cs="Arial"/>
          <w:i/>
          <w:color w:val="0000FF"/>
          <w:lang w:val="en-GB"/>
        </w:rPr>
        <w:t xml:space="preserve">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w:t>
      </w:r>
      <w:proofErr w:type="spellStart"/>
      <w:r w:rsidR="00BB3385">
        <w:rPr>
          <w:rFonts w:ascii="Arial" w:hAnsi="Arial" w:cs="Arial"/>
          <w:i/>
          <w:color w:val="0000FF"/>
          <w:lang w:val="en-GB"/>
        </w:rPr>
        <w:t>shapters</w:t>
      </w:r>
      <w:proofErr w:type="spellEnd"/>
      <w:r w:rsidR="00BB3385">
        <w:rPr>
          <w:rFonts w:ascii="Arial" w:hAnsi="Arial" w:cs="Arial"/>
          <w:i/>
          <w:color w:val="0000FF"/>
          <w:lang w:val="en-GB"/>
        </w:rPr>
        <w:t xml:space="preserve">. To some </w:t>
      </w:r>
      <w:r w:rsidRPr="002925F4">
        <w:rPr>
          <w:rFonts w:ascii="Arial" w:hAnsi="Arial" w:cs="Arial"/>
          <w:i/>
          <w:color w:val="0000FF"/>
          <w:lang w:val="en-GB"/>
        </w:rPr>
        <w:t xml:space="preserve">extent </w:t>
      </w:r>
      <w:proofErr w:type="spellStart"/>
      <w:r w:rsidR="00BB3385">
        <w:rPr>
          <w:rFonts w:ascii="Arial" w:hAnsi="Arial" w:cs="Arial"/>
          <w:i/>
          <w:color w:val="0000FF"/>
          <w:lang w:val="en-GB"/>
        </w:rPr>
        <w:t>uou</w:t>
      </w:r>
      <w:proofErr w:type="spellEnd"/>
      <w:r w:rsidR="00BB3385">
        <w:rPr>
          <w:rFonts w:ascii="Arial" w:hAnsi="Arial" w:cs="Arial"/>
          <w:i/>
          <w:color w:val="0000FF"/>
          <w:lang w:val="en-GB"/>
        </w:rPr>
        <w:t xml:space="preserve"> are </w:t>
      </w:r>
      <w:r w:rsidRPr="002925F4">
        <w:rPr>
          <w:rFonts w:ascii="Arial" w:hAnsi="Arial" w:cs="Arial"/>
          <w:i/>
          <w:color w:val="0000FF"/>
          <w:lang w:val="en-GB"/>
        </w:rPr>
        <w:t xml:space="preserve">free to decide how many </w:t>
      </w:r>
      <w:r w:rsidR="00BB3385">
        <w:rPr>
          <w:rFonts w:ascii="Arial" w:hAnsi="Arial" w:cs="Arial"/>
          <w:i/>
          <w:color w:val="0000FF"/>
          <w:lang w:val="en-GB"/>
        </w:rPr>
        <w:t>sub-</w:t>
      </w:r>
      <w:proofErr w:type="spellStart"/>
      <w:r w:rsidR="00BB3385">
        <w:rPr>
          <w:rFonts w:ascii="Arial" w:hAnsi="Arial" w:cs="Arial"/>
          <w:i/>
          <w:color w:val="0000FF"/>
          <w:lang w:val="en-GB"/>
        </w:rPr>
        <w:t>chaøpters</w:t>
      </w:r>
      <w:proofErr w:type="spellEnd"/>
      <w:r w:rsidR="00BB3385">
        <w:rPr>
          <w:rFonts w:ascii="Arial" w:hAnsi="Arial" w:cs="Arial"/>
          <w:i/>
          <w:color w:val="0000FF"/>
          <w:lang w:val="en-GB"/>
        </w:rPr>
        <w:t xml:space="preserve">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1" w:name="_Toc23239380"/>
      <w:r w:rsidRPr="00BB3385">
        <w:rPr>
          <w:lang w:val="en-GB"/>
        </w:rPr>
        <w:lastRenderedPageBreak/>
        <w:t>summary</w:t>
      </w:r>
      <w:bookmarkEnd w:id="1"/>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2" w:name="_Toc23239381"/>
      <w:r>
        <w:rPr>
          <w:lang w:val="en-GB"/>
        </w:rPr>
        <w:t>terminology</w:t>
      </w:r>
      <w:bookmarkEnd w:id="2"/>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7D33B9B6" w:rsidR="003F57FB" w:rsidRDefault="003F57FB" w:rsidP="0062435B">
      <w:pPr>
        <w:rPr>
          <w:lang w:val="en-GB"/>
        </w:rPr>
      </w:pPr>
      <w:r>
        <w:rPr>
          <w:lang w:val="en-GB"/>
        </w:rPr>
        <w:t>BLE – Bluetooth Low Energy</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3" w:name="_Ref223505569"/>
      <w:bookmarkStart w:id="4" w:name="_Toc23239382"/>
      <w:r w:rsidR="00C75EA2">
        <w:lastRenderedPageBreak/>
        <w:t>introduction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w:t>
      </w:r>
      <w:proofErr w:type="spellStart"/>
      <w:r>
        <w:rPr>
          <w:lang w:val="en-GB"/>
        </w:rPr>
        <w:t>a</w:t>
      </w:r>
      <w:proofErr w:type="spellEnd"/>
      <w:r>
        <w:rPr>
          <w:lang w:val="en-GB"/>
        </w:rPr>
        <w:t xml:space="preserve">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w:t>
      </w:r>
      <w:proofErr w:type="spellStart"/>
      <w:r>
        <w:rPr>
          <w:lang w:val="en-GB"/>
        </w:rPr>
        <w:t>Houxian</w:t>
      </w:r>
      <w:proofErr w:type="spellEnd"/>
      <w:r>
        <w:rPr>
          <w:lang w:val="en-GB"/>
        </w:rPr>
        <w:t xml:space="preserve"> Zhang in the course “</w:t>
      </w:r>
      <w:proofErr w:type="spellStart"/>
      <w:r>
        <w:rPr>
          <w:lang w:val="en-GB"/>
        </w:rPr>
        <w:t>Introduksjon</w:t>
      </w:r>
      <w:proofErr w:type="spellEnd"/>
      <w:r>
        <w:rPr>
          <w:lang w:val="en-GB"/>
        </w:rPr>
        <w:t xml:space="preserve"> </w:t>
      </w:r>
      <w:proofErr w:type="spellStart"/>
      <w:r>
        <w:rPr>
          <w:lang w:val="en-GB"/>
        </w:rPr>
        <w:t>til</w:t>
      </w:r>
      <w:proofErr w:type="spellEnd"/>
      <w:r>
        <w:rPr>
          <w:lang w:val="en-GB"/>
        </w:rPr>
        <w:t xml:space="preserve"> </w:t>
      </w:r>
      <w:proofErr w:type="spellStart"/>
      <w:r>
        <w:rPr>
          <w:lang w:val="en-GB"/>
        </w:rPr>
        <w:t>Mekatronikk</w:t>
      </w:r>
      <w:proofErr w:type="spellEnd"/>
      <w:r>
        <w:rPr>
          <w:lang w:val="en-GB"/>
        </w:rPr>
        <w:t xml:space="preserve">”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77777777" w:rsidR="0062435B" w:rsidRDefault="0062435B" w:rsidP="0062435B">
      <w:pPr>
        <w:rPr>
          <w:lang w:val="en-GB"/>
        </w:rPr>
      </w:pPr>
      <w:r>
        <w:rPr>
          <w:lang w:val="en-GB"/>
        </w:rPr>
        <w:t xml:space="preserve">There is also a goal of remote monitoring/control GUI. We want to be able to remotely control it via </w:t>
      </w:r>
      <w:proofErr w:type="spellStart"/>
      <w:r>
        <w:rPr>
          <w:lang w:val="en-GB"/>
        </w:rPr>
        <w:t>WiFi</w:t>
      </w:r>
      <w:proofErr w:type="spellEnd"/>
      <w:r>
        <w:rPr>
          <w:lang w:val="en-GB"/>
        </w:rPr>
        <w:t xml:space="preserve">, and remote monitor what happens with the robot. </w:t>
      </w:r>
    </w:p>
    <w:p w14:paraId="19141599" w14:textId="77777777" w:rsidR="0062435B" w:rsidRDefault="0062435B" w:rsidP="0062435B">
      <w:pPr>
        <w:rPr>
          <w:lang w:val="en-GB"/>
        </w:rPr>
      </w:pPr>
    </w:p>
    <w:p w14:paraId="328D50E5" w14:textId="77777777" w:rsidR="0062435B" w:rsidRDefault="0062435B" w:rsidP="0062435B">
      <w:pPr>
        <w:rPr>
          <w:lang w:val="en-GB"/>
        </w:rPr>
      </w:pPr>
      <w:r>
        <w:rPr>
          <w:lang w:val="en-GB"/>
        </w:rPr>
        <w:t>In this report we will go through our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5" w:name="_Toc23239383"/>
      <w:r>
        <w:rPr>
          <w:lang w:val="en-GB"/>
        </w:rPr>
        <w:t>Goals of the project</w:t>
      </w:r>
      <w:bookmarkEnd w:id="5"/>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6" w:name="_Toc23239384"/>
      <w:r>
        <w:rPr>
          <w:lang w:val="en-GB"/>
        </w:rPr>
        <w:lastRenderedPageBreak/>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1150CC32" w:rsidR="0062435B" w:rsidRDefault="0062435B" w:rsidP="0062435B">
      <w:pPr>
        <w:pStyle w:val="Listeavsnitt"/>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77777777" w:rsidR="0062435B" w:rsidRDefault="0062435B" w:rsidP="0062435B">
      <w:pPr>
        <w:pStyle w:val="Listeavsnitt"/>
        <w:numPr>
          <w:ilvl w:val="0"/>
          <w:numId w:val="17"/>
        </w:numPr>
        <w:rPr>
          <w:lang w:val="en-GB"/>
        </w:rPr>
      </w:pPr>
      <w:r>
        <w:rPr>
          <w:lang w:val="en-GB"/>
        </w:rPr>
        <w:t>Image processing</w:t>
      </w:r>
    </w:p>
    <w:p w14:paraId="22704275" w14:textId="77777777" w:rsidR="0062435B" w:rsidRDefault="0062435B" w:rsidP="0062435B">
      <w:pPr>
        <w:pStyle w:val="Listeavsnitt"/>
        <w:numPr>
          <w:ilvl w:val="1"/>
          <w:numId w:val="17"/>
        </w:numPr>
        <w:rPr>
          <w:lang w:val="en-GB"/>
        </w:rPr>
      </w:pPr>
      <w:r>
        <w:rPr>
          <w:lang w:val="en-GB"/>
        </w:rPr>
        <w:t>Maze</w:t>
      </w:r>
    </w:p>
    <w:p w14:paraId="47B242B8" w14:textId="77777777" w:rsidR="0062435B" w:rsidRDefault="0062435B" w:rsidP="0062435B">
      <w:pPr>
        <w:pStyle w:val="Listeavsnitt"/>
        <w:numPr>
          <w:ilvl w:val="1"/>
          <w:numId w:val="17"/>
        </w:numPr>
        <w:rPr>
          <w:lang w:val="en-GB"/>
        </w:rPr>
      </w:pPr>
      <w:r>
        <w:rPr>
          <w:lang w:val="en-GB"/>
        </w:rPr>
        <w:t>Find snake</w:t>
      </w:r>
    </w:p>
    <w:p w14:paraId="1CB659DF" w14:textId="77777777" w:rsidR="0062435B" w:rsidRDefault="0062435B" w:rsidP="0062435B">
      <w:pPr>
        <w:pStyle w:val="Listeavsnitt"/>
        <w:numPr>
          <w:ilvl w:val="1"/>
          <w:numId w:val="17"/>
        </w:numPr>
        <w:rPr>
          <w:lang w:val="en-GB"/>
        </w:rPr>
      </w:pPr>
      <w:r>
        <w:rPr>
          <w:lang w:val="en-GB"/>
        </w:rPr>
        <w:t>Find Target</w:t>
      </w:r>
    </w:p>
    <w:p w14:paraId="1AA28F5D" w14:textId="77777777" w:rsidR="0062435B" w:rsidRDefault="0062435B" w:rsidP="0062435B">
      <w:pPr>
        <w:pStyle w:val="Listeavsnitt"/>
        <w:numPr>
          <w:ilvl w:val="0"/>
          <w:numId w:val="17"/>
        </w:numPr>
        <w:rPr>
          <w:lang w:val="en-GB"/>
        </w:rPr>
      </w:pPr>
      <w:r>
        <w:rPr>
          <w:lang w:val="en-GB"/>
        </w:rPr>
        <w:t>Communication ESP32/PC</w:t>
      </w:r>
    </w:p>
    <w:p w14:paraId="6962A3F8" w14:textId="77777777" w:rsidR="0062435B" w:rsidRDefault="0062435B" w:rsidP="0062435B">
      <w:pPr>
        <w:pStyle w:val="Listeavsnitt"/>
        <w:numPr>
          <w:ilvl w:val="0"/>
          <w:numId w:val="17"/>
        </w:numPr>
        <w:rPr>
          <w:lang w:val="en-GB"/>
        </w:rPr>
      </w:pPr>
      <w:r>
        <w:rPr>
          <w:lang w:val="en-GB"/>
        </w:rPr>
        <w:t>Pathfinding</w:t>
      </w:r>
    </w:p>
    <w:p w14:paraId="08396259" w14:textId="77777777" w:rsidR="0062435B" w:rsidRDefault="0062435B" w:rsidP="0062435B">
      <w:pPr>
        <w:pStyle w:val="Listeavsnitt"/>
        <w:numPr>
          <w:ilvl w:val="0"/>
          <w:numId w:val="17"/>
        </w:numPr>
        <w:rPr>
          <w:lang w:val="en-GB"/>
        </w:rPr>
      </w:pPr>
      <w:r>
        <w:rPr>
          <w:lang w:val="en-GB"/>
        </w:rPr>
        <w:t>Remote GUI/Monitoring</w:t>
      </w:r>
    </w:p>
    <w:p w14:paraId="1C7EB079" w14:textId="77777777" w:rsidR="0062435B" w:rsidRDefault="0062435B" w:rsidP="0062435B">
      <w:pPr>
        <w:pStyle w:val="Listeavsnitt"/>
        <w:numPr>
          <w:ilvl w:val="0"/>
          <w:numId w:val="17"/>
        </w:numPr>
        <w:rPr>
          <w:lang w:val="en-GB"/>
        </w:rPr>
      </w:pPr>
      <w:r>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7" w:name="_Toc23239385"/>
      <w:r>
        <w:rPr>
          <w:lang w:val="en-GB"/>
        </w:rPr>
        <w:t>Project timetable</w:t>
      </w:r>
      <w:bookmarkEnd w:id="7"/>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r>
        <w:rPr>
          <w:lang w:val="en-US"/>
        </w:rPr>
        <w:t>Risks and Possible Challenges</w:t>
      </w:r>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r>
        <w:rPr>
          <w:lang w:val="en-US"/>
        </w:rPr>
        <w:t>Parts and Movement</w:t>
      </w:r>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r>
        <w:rPr>
          <w:lang w:val="en-US"/>
        </w:rPr>
        <w:t>Pictures and lighting</w:t>
      </w:r>
    </w:p>
    <w:p w14:paraId="2DF87D75" w14:textId="599BAB94" w:rsidR="00C10E3C"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rdteks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Overskrift3"/>
        <w:ind w:left="1418" w:hanging="1418"/>
        <w:rPr>
          <w:lang w:val="en-US"/>
        </w:rPr>
      </w:pPr>
    </w:p>
    <w:p w14:paraId="3C72470C" w14:textId="3B43A79C" w:rsidR="00417B4E" w:rsidRPr="008B3BEE" w:rsidRDefault="00F56DC0" w:rsidP="00F56DC0">
      <w:pPr>
        <w:pStyle w:val="Overskrift1"/>
        <w:rPr>
          <w:lang w:val="en-GB"/>
        </w:rPr>
      </w:pPr>
      <w:bookmarkStart w:id="8" w:name="_Toc23239386"/>
      <w:r>
        <w:rPr>
          <w:lang w:val="en-GB"/>
        </w:rPr>
        <w:t>Background and theoretical basis</w:t>
      </w:r>
      <w:bookmarkEnd w:id="8"/>
    </w:p>
    <w:p w14:paraId="071C7313" w14:textId="1381FF60" w:rsidR="00417B4E" w:rsidRDefault="00F56DC0" w:rsidP="00F56DC0">
      <w:pPr>
        <w:pStyle w:val="Overskrift2"/>
        <w:rPr>
          <w:lang w:val="en-GB"/>
        </w:rPr>
      </w:pPr>
      <w:bookmarkStart w:id="9" w:name="_Toc23239387"/>
      <w:r>
        <w:rPr>
          <w:lang w:val="en-GB"/>
        </w:rPr>
        <w:t>Reasoning for project</w:t>
      </w:r>
      <w:bookmarkEnd w:id="9"/>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0" w:name="_Toc23239388"/>
      <w:r>
        <w:rPr>
          <w:lang w:val="en-GB"/>
        </w:rPr>
        <w:t>Usage in the real world</w:t>
      </w:r>
      <w:bookmarkEnd w:id="10"/>
    </w:p>
    <w:p w14:paraId="75F5B336" w14:textId="034FCE05" w:rsidR="0062435B" w:rsidRPr="0062435B" w:rsidRDefault="0062435B" w:rsidP="0062435B">
      <w:pPr>
        <w:pStyle w:val="Brdtekst"/>
        <w:rPr>
          <w:lang w:val="en-GB"/>
        </w:rPr>
      </w:pPr>
      <w:r>
        <w:rPr>
          <w:lang w:val="en-GB"/>
        </w:rPr>
        <w:t>This project has a lot of possible uses outside in the real world. Here some of them will be presented;</w:t>
      </w:r>
    </w:p>
    <w:p w14:paraId="5FE2D2B6" w14:textId="5206627D" w:rsidR="00F56DC0" w:rsidRDefault="00F56DC0" w:rsidP="00F56DC0">
      <w:pPr>
        <w:pStyle w:val="Overskrift3"/>
        <w:rPr>
          <w:lang w:val="en-GB"/>
        </w:rPr>
      </w:pPr>
      <w:bookmarkStart w:id="11" w:name="_Toc23239389"/>
      <w:r>
        <w:rPr>
          <w:lang w:val="en-GB"/>
        </w:rPr>
        <w:lastRenderedPageBreak/>
        <w:t>Search-and-rescue</w:t>
      </w:r>
      <w:bookmarkEnd w:id="11"/>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2" w:name="_Toc23239390"/>
      <w:r>
        <w:rPr>
          <w:lang w:val="en-GB"/>
        </w:rPr>
        <w:t>USAGE 2</w:t>
      </w:r>
      <w:bookmarkEnd w:id="12"/>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3" w:name="_Toc23239391"/>
      <w:r>
        <w:rPr>
          <w:lang w:val="en-GB"/>
        </w:rPr>
        <w:t>Power Consumption</w:t>
      </w:r>
      <w:bookmarkEnd w:id="13"/>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 xml:space="preserve">The ESP32 has several different modes it can run in to save on power consumption. For our purpose where we want access to its </w:t>
      </w:r>
      <w:proofErr w:type="spellStart"/>
      <w:r>
        <w:rPr>
          <w:lang w:val="en-GB"/>
        </w:rPr>
        <w:t>WiFi</w:t>
      </w:r>
      <w:proofErr w:type="spellEnd"/>
      <w:r>
        <w:rPr>
          <w:lang w:val="en-GB"/>
        </w:rPr>
        <w:t>-capabilities we have to run it in what’s called “Active Mode”, which is the mode where its power consumption is biggest. According to documentation online this will be in the range of 160-260mA</w:t>
      </w:r>
      <w:sdt>
        <w:sdtPr>
          <w:rPr>
            <w:lang w:val="en-GB"/>
          </w:rPr>
          <w:id w:val="-1939972603"/>
          <w:citation/>
        </w:sdtPr>
        <w:sdtEnd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End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End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End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10796A"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21E73BB0" w14:textId="595EBE80" w:rsidR="0062435B" w:rsidRP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7FB289BB" w14:textId="22BF0A72" w:rsidR="00F56DC0" w:rsidRDefault="00F56DC0" w:rsidP="00F56DC0">
      <w:pPr>
        <w:pStyle w:val="Overskrift2"/>
        <w:rPr>
          <w:lang w:val="en-GB"/>
        </w:rPr>
      </w:pPr>
      <w:bookmarkStart w:id="14" w:name="_Toc23239392"/>
      <w:r>
        <w:rPr>
          <w:lang w:val="en-GB"/>
        </w:rPr>
        <w:t>Algorithm for Searching</w:t>
      </w:r>
      <w:bookmarkEnd w:id="14"/>
    </w:p>
    <w:p w14:paraId="3BBD90B6" w14:textId="171E27F9"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AF0281C" w14:textId="6A3FC443" w:rsidR="001703F6" w:rsidRDefault="001703F6" w:rsidP="0062435B">
      <w:pPr>
        <w:rPr>
          <w:lang w:val="en-US"/>
        </w:rPr>
      </w:pPr>
    </w:p>
    <w:p w14:paraId="2B59358D" w14:textId="14353F91" w:rsidR="001703F6" w:rsidRDefault="001703F6" w:rsidP="0062435B">
      <w:pPr>
        <w:rPr>
          <w:lang w:val="en-US"/>
        </w:rPr>
      </w:pPr>
      <w:r>
        <w:rPr>
          <w:lang w:val="en-US"/>
        </w:rPr>
        <w:t xml:space="preserve">RRT is based on getting a </w:t>
      </w:r>
      <w:r w:rsidR="0073212B">
        <w:rPr>
          <w:lang w:val="en-US"/>
        </w:rPr>
        <w:t>node to start from.</w:t>
      </w:r>
      <w:r w:rsidR="00F84DCC">
        <w:rPr>
          <w:lang w:val="en-US"/>
        </w:rPr>
        <w:t xml:space="preserve"> From </w:t>
      </w:r>
      <w:r w:rsidR="00BC1DA8">
        <w:rPr>
          <w:lang w:val="en-US"/>
        </w:rPr>
        <w:t>this it will cr</w:t>
      </w:r>
      <w:r w:rsidR="008C4FB7">
        <w:rPr>
          <w:lang w:val="en-US"/>
        </w:rPr>
        <w:t>e</w:t>
      </w:r>
      <w:r w:rsidR="00BC1DA8">
        <w:rPr>
          <w:lang w:val="en-US"/>
        </w:rPr>
        <w:t>ate</w:t>
      </w:r>
      <w:r w:rsidR="008C4FB7">
        <w:rPr>
          <w:lang w:val="en-US"/>
        </w:rPr>
        <w:t xml:space="preserve"> a random node inside a given </w:t>
      </w:r>
      <w:r w:rsidR="00366D20">
        <w:rPr>
          <w:lang w:val="en-US"/>
        </w:rPr>
        <w:t>area based on input parameters ([</w:t>
      </w:r>
      <w:proofErr w:type="spellStart"/>
      <w:r w:rsidR="00366D20">
        <w:rPr>
          <w:lang w:val="en-US"/>
        </w:rPr>
        <w:t>Xmin</w:t>
      </w:r>
      <w:proofErr w:type="spellEnd"/>
      <w:r w:rsidR="00366D20">
        <w:rPr>
          <w:lang w:val="en-US"/>
        </w:rPr>
        <w:t xml:space="preserve">, </w:t>
      </w:r>
      <w:proofErr w:type="spellStart"/>
      <w:r w:rsidR="00366D20">
        <w:rPr>
          <w:lang w:val="en-US"/>
        </w:rPr>
        <w:t>Xmax</w:t>
      </w:r>
      <w:proofErr w:type="spellEnd"/>
      <w:r w:rsidR="00366D20">
        <w:rPr>
          <w:lang w:val="en-US"/>
        </w:rPr>
        <w:t>] and [</w:t>
      </w:r>
      <w:proofErr w:type="spellStart"/>
      <w:r w:rsidR="00366D20">
        <w:rPr>
          <w:lang w:val="en-US"/>
        </w:rPr>
        <w:t>YMin</w:t>
      </w:r>
      <w:proofErr w:type="spellEnd"/>
      <w:r w:rsidR="00366D20">
        <w:rPr>
          <w:lang w:val="en-US"/>
        </w:rPr>
        <w:t xml:space="preserve">, </w:t>
      </w:r>
      <w:proofErr w:type="spellStart"/>
      <w:r w:rsidR="00366D20">
        <w:rPr>
          <w:lang w:val="en-US"/>
        </w:rPr>
        <w:t>YMax</w:t>
      </w:r>
      <w:proofErr w:type="spellEnd"/>
      <w:r w:rsidR="00366D20">
        <w:rPr>
          <w:lang w:val="en-US"/>
        </w:rPr>
        <w:t xml:space="preserve">]), this is to </w:t>
      </w:r>
      <w:r w:rsidR="009900A9">
        <w:rPr>
          <w:lang w:val="en-US"/>
        </w:rPr>
        <w:t xml:space="preserve">stop it from creating nodes that are impossible to reach. </w:t>
      </w:r>
    </w:p>
    <w:p w14:paraId="59D455A5" w14:textId="41E68F15" w:rsidR="00EA6CC2" w:rsidRDefault="00EA6CC2" w:rsidP="0062435B">
      <w:pPr>
        <w:rPr>
          <w:lang w:val="en-US"/>
        </w:rPr>
      </w:pPr>
    </w:p>
    <w:p w14:paraId="450BE0EF" w14:textId="4D906270" w:rsidR="00EA6CC2" w:rsidRDefault="00EA6CC2" w:rsidP="0062435B">
      <w:pPr>
        <w:rPr>
          <w:lang w:val="en-US"/>
        </w:rPr>
      </w:pPr>
      <w:r>
        <w:rPr>
          <w:lang w:val="en-US"/>
        </w:rPr>
        <w:t xml:space="preserve">From there it will find the nearest node, and then try to iterate forward to the random node created, before checking if this path will collide or intersect with </w:t>
      </w:r>
      <w:r w:rsidR="00961ACB">
        <w:rPr>
          <w:lang w:val="en-US"/>
        </w:rPr>
        <w:t>a obstacle (in this case a wall), as well as checking if it is to close to an obstacle (given by a parameter).</w:t>
      </w:r>
    </w:p>
    <w:p w14:paraId="371D3CD4" w14:textId="77B35832" w:rsidR="00961ACB" w:rsidRDefault="00961ACB" w:rsidP="0062435B">
      <w:pPr>
        <w:rPr>
          <w:lang w:val="en-US"/>
        </w:rPr>
      </w:pPr>
    </w:p>
    <w:p w14:paraId="364B656F" w14:textId="7B023421" w:rsidR="00961ACB" w:rsidRDefault="00961ACB" w:rsidP="0062435B">
      <w:pPr>
        <w:rPr>
          <w:lang w:val="en-US"/>
        </w:rPr>
      </w:pPr>
      <w:r>
        <w:rPr>
          <w:lang w:val="en-US"/>
        </w:rPr>
        <w:t xml:space="preserve">It will try to go straight towards </w:t>
      </w:r>
      <w:r w:rsidR="00BA4DCC">
        <w:rPr>
          <w:lang w:val="en-US"/>
        </w:rPr>
        <w:t xml:space="preserve">the goal with a percentage chance given by a parameter. It will do this with the same procedure as iterating forward towards a random node, with checking collision, intersection and how near the path is to the obstacles. </w:t>
      </w:r>
    </w:p>
    <w:p w14:paraId="72656A1C" w14:textId="77777777" w:rsidR="0062435B" w:rsidRDefault="0062435B" w:rsidP="0062435B">
      <w:pPr>
        <w:rPr>
          <w:lang w:val="en-US"/>
        </w:rPr>
      </w:pPr>
    </w:p>
    <w:p w14:paraId="37A4A5C4" w14:textId="079C7677" w:rsidR="0062435B" w:rsidRDefault="0062435B" w:rsidP="0062435B">
      <w:pPr>
        <w:rPr>
          <w:lang w:val="en-US"/>
        </w:rPr>
      </w:pPr>
      <w:r>
        <w:rPr>
          <w:lang w:val="en-US"/>
        </w:rPr>
        <w:t>The RRT* method is a continuation of the regular RRT-method</w:t>
      </w:r>
      <w:r w:rsidR="003D1B8F">
        <w:rPr>
          <w:lang w:val="en-US"/>
        </w:rPr>
        <w:t>, it implements the same methods, but overrides how they are used to find the paths</w:t>
      </w:r>
      <w:r w:rsidR="00DE024C">
        <w:rPr>
          <w:lang w:val="en-US"/>
        </w:rPr>
        <w:t xml:space="preserve"> as well as implementing some new methods for how the nodes are handled.</w:t>
      </w:r>
    </w:p>
    <w:p w14:paraId="427811C4" w14:textId="77777777" w:rsidR="0062435B" w:rsidRDefault="0062435B" w:rsidP="0062435B">
      <w:pPr>
        <w:rPr>
          <w:lang w:val="en-US"/>
        </w:rPr>
      </w:pPr>
    </w:p>
    <w:p w14:paraId="134E6393" w14:textId="45D78BDF" w:rsidR="0062435B" w:rsidRDefault="0062435B" w:rsidP="0062435B">
      <w:pPr>
        <w:rPr>
          <w:lang w:val="en-US"/>
        </w:rPr>
      </w:pPr>
      <w:r>
        <w:rPr>
          <w:lang w:val="en-US"/>
        </w:rPr>
        <w:t xml:space="preserve">The big difference between </w:t>
      </w:r>
      <w:r w:rsidR="00DE024C">
        <w:rPr>
          <w:lang w:val="en-US"/>
        </w:rPr>
        <w:t>them</w:t>
      </w:r>
      <w:r>
        <w:rPr>
          <w:lang w:val="en-US"/>
        </w:rPr>
        <w:t xml:space="preserve">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791DB7EF" w:rsid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0426486F" w14:textId="4BB5807F" w:rsidR="00DE024C" w:rsidRDefault="00DE024C" w:rsidP="0062435B">
      <w:pPr>
        <w:rPr>
          <w:lang w:val="en-US"/>
        </w:rPr>
      </w:pPr>
    </w:p>
    <w:p w14:paraId="7F820908" w14:textId="4E8D9ED7" w:rsidR="00AB435A" w:rsidRDefault="00A15926" w:rsidP="00AB435A">
      <w:pPr>
        <w:rPr>
          <w:noProof/>
          <w:lang w:val="en-US"/>
        </w:rPr>
      </w:pPr>
      <w:r>
        <w:rPr>
          <w:noProof/>
          <w:lang w:val="en-US"/>
        </w:rPr>
        <w:t>Under the search path of the RRT-method is shown.</w:t>
      </w:r>
    </w:p>
    <w:p w14:paraId="52E563C4" w14:textId="38B8E657" w:rsidR="00AB435A" w:rsidRDefault="00A15926" w:rsidP="00AB435A">
      <w:pPr>
        <w:rPr>
          <w:rStyle w:val="Utheving"/>
          <w:i w:val="0"/>
          <w:iCs w:val="0"/>
          <w:lang w:val="en-US"/>
        </w:rPr>
      </w:pPr>
      <w:r>
        <w:rPr>
          <w:noProof/>
          <w:lang w:val="en-US"/>
        </w:rPr>
        <w:lastRenderedPageBreak/>
        <w:drawing>
          <wp:inline distT="0" distB="0" distL="0" distR="0" wp14:anchorId="7D8419A1" wp14:editId="53CB48E9">
            <wp:extent cx="4076700" cy="30577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rt_method.png"/>
                    <pic:cNvPicPr/>
                  </pic:nvPicPr>
                  <pic:blipFill>
                    <a:blip r:embed="rId15">
                      <a:extLst>
                        <a:ext uri="{28A0092B-C50C-407E-A947-70E740481C1C}">
                          <a14:useLocalDpi xmlns:a14="http://schemas.microsoft.com/office/drawing/2010/main" val="0"/>
                        </a:ext>
                      </a:extLst>
                    </a:blip>
                    <a:stretch>
                      <a:fillRect/>
                    </a:stretch>
                  </pic:blipFill>
                  <pic:spPr>
                    <a:xfrm>
                      <a:off x="0" y="0"/>
                      <a:ext cx="4091032" cy="3068500"/>
                    </a:xfrm>
                    <a:prstGeom prst="rect">
                      <a:avLst/>
                    </a:prstGeom>
                  </pic:spPr>
                </pic:pic>
              </a:graphicData>
            </a:graphic>
          </wp:inline>
        </w:drawing>
      </w:r>
    </w:p>
    <w:p w14:paraId="28696D53" w14:textId="77777777" w:rsidR="008578A4" w:rsidRDefault="008578A4" w:rsidP="00AB435A">
      <w:pPr>
        <w:rPr>
          <w:rStyle w:val="Utheving"/>
          <w:i w:val="0"/>
          <w:iCs w:val="0"/>
          <w:lang w:val="en-US"/>
        </w:rPr>
      </w:pPr>
    </w:p>
    <w:p w14:paraId="013C7A32" w14:textId="1571C198" w:rsidR="00A15926" w:rsidRDefault="00A15926" w:rsidP="00AB435A">
      <w:pPr>
        <w:rPr>
          <w:rStyle w:val="Utheving"/>
          <w:i w:val="0"/>
          <w:iCs w:val="0"/>
          <w:lang w:val="en-US"/>
        </w:rPr>
      </w:pPr>
      <w:r>
        <w:rPr>
          <w:rStyle w:val="Utheving"/>
          <w:i w:val="0"/>
          <w:iCs w:val="0"/>
          <w:lang w:val="en-US"/>
        </w:rPr>
        <w:t xml:space="preserve">As </w:t>
      </w:r>
      <w:r w:rsidR="008578A4">
        <w:rPr>
          <w:rStyle w:val="Utheving"/>
          <w:i w:val="0"/>
          <w:iCs w:val="0"/>
          <w:lang w:val="en-US"/>
        </w:rPr>
        <w:t>the picture shows the path is not very linear in some points, and there are quite a few twists and turns</w:t>
      </w:r>
      <w:r w:rsidR="00721173">
        <w:rPr>
          <w:rStyle w:val="Utheving"/>
          <w:i w:val="0"/>
          <w:iCs w:val="0"/>
          <w:lang w:val="en-US"/>
        </w:rPr>
        <w:t xml:space="preserve"> all over the pathing.</w:t>
      </w:r>
    </w:p>
    <w:p w14:paraId="634A45DF" w14:textId="2D51AC70" w:rsidR="008578A4" w:rsidRDefault="008578A4" w:rsidP="00AB435A">
      <w:pPr>
        <w:rPr>
          <w:rStyle w:val="Utheving"/>
          <w:i w:val="0"/>
          <w:iCs w:val="0"/>
          <w:lang w:val="en-US"/>
        </w:rPr>
      </w:pPr>
    </w:p>
    <w:p w14:paraId="31510C9F" w14:textId="680B5400" w:rsidR="008578A4" w:rsidRDefault="008578A4" w:rsidP="00AB435A">
      <w:pPr>
        <w:rPr>
          <w:rStyle w:val="Utheving"/>
          <w:i w:val="0"/>
          <w:iCs w:val="0"/>
          <w:lang w:val="en-US"/>
        </w:rPr>
      </w:pPr>
      <w:r>
        <w:rPr>
          <w:noProof/>
          <w:lang w:val="en-US"/>
        </w:rPr>
        <w:drawing>
          <wp:inline distT="0" distB="0" distL="0" distR="0" wp14:anchorId="15A26BC7" wp14:editId="0D56B707">
            <wp:extent cx="4177993" cy="3133725"/>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rtstarMethod.png"/>
                    <pic:cNvPicPr/>
                  </pic:nvPicPr>
                  <pic:blipFill>
                    <a:blip r:embed="rId16">
                      <a:extLst>
                        <a:ext uri="{28A0092B-C50C-407E-A947-70E740481C1C}">
                          <a14:useLocalDpi xmlns:a14="http://schemas.microsoft.com/office/drawing/2010/main" val="0"/>
                        </a:ext>
                      </a:extLst>
                    </a:blip>
                    <a:stretch>
                      <a:fillRect/>
                    </a:stretch>
                  </pic:blipFill>
                  <pic:spPr>
                    <a:xfrm>
                      <a:off x="0" y="0"/>
                      <a:ext cx="4186017" cy="3139743"/>
                    </a:xfrm>
                    <a:prstGeom prst="rect">
                      <a:avLst/>
                    </a:prstGeom>
                  </pic:spPr>
                </pic:pic>
              </a:graphicData>
            </a:graphic>
          </wp:inline>
        </w:drawing>
      </w:r>
    </w:p>
    <w:p w14:paraId="3DD84812" w14:textId="77777777" w:rsidR="008578A4" w:rsidRDefault="008578A4" w:rsidP="00AB435A">
      <w:pPr>
        <w:rPr>
          <w:rStyle w:val="Utheving"/>
          <w:i w:val="0"/>
          <w:iCs w:val="0"/>
          <w:lang w:val="en-US"/>
        </w:rPr>
      </w:pPr>
    </w:p>
    <w:p w14:paraId="1F71F111" w14:textId="17139B92" w:rsidR="008578A4" w:rsidRDefault="008578A4" w:rsidP="00AB435A">
      <w:pPr>
        <w:rPr>
          <w:rStyle w:val="Utheving"/>
          <w:i w:val="0"/>
          <w:iCs w:val="0"/>
          <w:lang w:val="en-US"/>
        </w:rPr>
      </w:pPr>
      <w:r>
        <w:rPr>
          <w:rStyle w:val="Utheving"/>
          <w:i w:val="0"/>
          <w:iCs w:val="0"/>
          <w:lang w:val="en-US"/>
        </w:rPr>
        <w:t xml:space="preserve">When compared to the RRT*-method over, </w:t>
      </w:r>
      <w:r w:rsidR="00721173">
        <w:rPr>
          <w:rStyle w:val="Utheving"/>
          <w:i w:val="0"/>
          <w:iCs w:val="0"/>
          <w:lang w:val="en-US"/>
        </w:rPr>
        <w:t>one can see why the RRT*-method gives a better end result. The rewiring can be clearly seen all over, where the</w:t>
      </w:r>
      <w:r w:rsidR="00802DA0">
        <w:rPr>
          <w:rStyle w:val="Utheving"/>
          <w:i w:val="0"/>
          <w:iCs w:val="0"/>
          <w:lang w:val="en-US"/>
        </w:rPr>
        <w:t>re are a lot more sharp turns with straight paths after. This makes the end result from the RRT*-method a lot more desirable than that of the original RRT-method.</w:t>
      </w:r>
    </w:p>
    <w:p w14:paraId="6643E250" w14:textId="0EB9F2C8" w:rsidR="00EE25CB" w:rsidRDefault="00EE25CB" w:rsidP="00EE25CB">
      <w:pPr>
        <w:pStyle w:val="Overskrift2"/>
        <w:rPr>
          <w:rStyle w:val="Utheving"/>
          <w:i/>
          <w:iCs/>
          <w:lang w:val="en-US"/>
        </w:rPr>
      </w:pPr>
      <w:r>
        <w:rPr>
          <w:rStyle w:val="Utheving"/>
          <w:i/>
          <w:iCs/>
          <w:lang w:val="en-US"/>
        </w:rPr>
        <w:t xml:space="preserve">Recognizing dead-ends in </w:t>
      </w:r>
      <w:r w:rsidR="00B56D69">
        <w:rPr>
          <w:rStyle w:val="Utheving"/>
          <w:i/>
          <w:iCs/>
          <w:lang w:val="en-US"/>
        </w:rPr>
        <w:t>the maze</w:t>
      </w:r>
    </w:p>
    <w:p w14:paraId="0EA38F51" w14:textId="134265B8" w:rsidR="00B56D69" w:rsidRDefault="00094AA7" w:rsidP="008B4D0A">
      <w:pPr>
        <w:rPr>
          <w:lang w:val="en-US"/>
        </w:rPr>
      </w:pPr>
      <w:r>
        <w:rPr>
          <w:lang w:val="en-US"/>
        </w:rPr>
        <w:t>Recognizing the dead-ends in the maze is an integral part</w:t>
      </w:r>
      <w:r w:rsidR="00423CD6">
        <w:rPr>
          <w:lang w:val="en-US"/>
        </w:rPr>
        <w:t xml:space="preserve"> of making the snake able to search through the whole maze to find the object. </w:t>
      </w:r>
      <w:r w:rsidR="00C30941">
        <w:rPr>
          <w:lang w:val="en-US"/>
        </w:rPr>
        <w:t>Recognizing the dead-ends is based in a simple concept:</w:t>
      </w:r>
    </w:p>
    <w:p w14:paraId="7544FC30" w14:textId="77777777" w:rsidR="008B4D0A" w:rsidRDefault="008B4D0A" w:rsidP="008B4D0A">
      <w:pPr>
        <w:rPr>
          <w:lang w:val="en-US"/>
        </w:rPr>
      </w:pPr>
    </w:p>
    <w:p w14:paraId="28533090" w14:textId="531DBACD" w:rsidR="00C30941" w:rsidRPr="008B4D0A" w:rsidRDefault="00C30941" w:rsidP="008B4D0A">
      <w:pPr>
        <w:pStyle w:val="Listeavsnitt"/>
        <w:numPr>
          <w:ilvl w:val="0"/>
          <w:numId w:val="17"/>
        </w:numPr>
        <w:rPr>
          <w:lang w:val="en-US"/>
        </w:rPr>
      </w:pPr>
      <w:r w:rsidRPr="008B4D0A">
        <w:rPr>
          <w:lang w:val="en-US"/>
        </w:rPr>
        <w:t>Find all corners inside the maze</w:t>
      </w:r>
    </w:p>
    <w:p w14:paraId="37538945" w14:textId="575020B8" w:rsidR="00C30941" w:rsidRPr="008B4D0A" w:rsidRDefault="00C30941" w:rsidP="008B4D0A">
      <w:pPr>
        <w:pStyle w:val="Listeavsnitt"/>
        <w:numPr>
          <w:ilvl w:val="0"/>
          <w:numId w:val="17"/>
        </w:numPr>
        <w:rPr>
          <w:lang w:val="en-US"/>
        </w:rPr>
      </w:pPr>
      <w:r w:rsidRPr="008B4D0A">
        <w:rPr>
          <w:lang w:val="en-US"/>
        </w:rPr>
        <w:lastRenderedPageBreak/>
        <w:t>Check the distance between the corners</w:t>
      </w:r>
    </w:p>
    <w:p w14:paraId="155A0EBA" w14:textId="69E18454" w:rsidR="00C30941" w:rsidRPr="008B4D0A" w:rsidRDefault="00C30941" w:rsidP="008B4D0A">
      <w:pPr>
        <w:pStyle w:val="Listeavsnitt"/>
        <w:numPr>
          <w:ilvl w:val="0"/>
          <w:numId w:val="17"/>
        </w:numPr>
        <w:rPr>
          <w:lang w:val="en-US"/>
        </w:rPr>
      </w:pPr>
      <w:r w:rsidRPr="008B4D0A">
        <w:rPr>
          <w:lang w:val="en-US"/>
        </w:rPr>
        <w:t>Check for collision with the walls of the maze</w:t>
      </w:r>
    </w:p>
    <w:p w14:paraId="1BDEE561" w14:textId="62AAC7B8" w:rsidR="00C30941" w:rsidRPr="008B4D0A" w:rsidRDefault="00C30941" w:rsidP="008B4D0A">
      <w:pPr>
        <w:pStyle w:val="Listeavsnitt"/>
        <w:numPr>
          <w:ilvl w:val="0"/>
          <w:numId w:val="17"/>
        </w:numPr>
        <w:rPr>
          <w:lang w:val="en-US"/>
        </w:rPr>
      </w:pPr>
      <w:r w:rsidRPr="008B4D0A">
        <w:rPr>
          <w:lang w:val="en-US"/>
        </w:rPr>
        <w:t>Give a range where the two corners will be recognized as</w:t>
      </w:r>
      <w:r w:rsidR="00F82FEA" w:rsidRPr="008B4D0A">
        <w:rPr>
          <w:lang w:val="en-US"/>
        </w:rPr>
        <w:t xml:space="preserve"> a dead-end</w:t>
      </w:r>
    </w:p>
    <w:p w14:paraId="3EFB6015" w14:textId="77777777" w:rsidR="008B4D0A" w:rsidRDefault="008B4D0A" w:rsidP="008B4D0A">
      <w:pPr>
        <w:rPr>
          <w:lang w:val="en-US"/>
        </w:rPr>
      </w:pPr>
    </w:p>
    <w:p w14:paraId="1E0ABEA4" w14:textId="4CA1D07B" w:rsidR="00F82FEA" w:rsidRDefault="00F82FEA" w:rsidP="008B4D0A">
      <w:pPr>
        <w:rPr>
          <w:lang w:val="en-US"/>
        </w:rPr>
      </w:pPr>
      <w:r>
        <w:rPr>
          <w:lang w:val="en-US"/>
        </w:rPr>
        <w:t>Finding the corners is done using FORKLAR HVA HER</w:t>
      </w:r>
    </w:p>
    <w:p w14:paraId="0835B078" w14:textId="77777777" w:rsidR="008B4D0A" w:rsidRDefault="008B4D0A" w:rsidP="008B4D0A">
      <w:pPr>
        <w:rPr>
          <w:lang w:val="en-US"/>
        </w:rPr>
      </w:pPr>
    </w:p>
    <w:p w14:paraId="3EB3E93A" w14:textId="2FE7F62B" w:rsidR="00F82FEA" w:rsidRDefault="00F82FEA" w:rsidP="008B4D0A">
      <w:pPr>
        <w:rPr>
          <w:lang w:val="en-US"/>
        </w:rPr>
      </w:pPr>
      <w:r>
        <w:rPr>
          <w:lang w:val="en-US"/>
        </w:rPr>
        <w:t>After f</w:t>
      </w:r>
      <w:r w:rsidR="00794D8F">
        <w:rPr>
          <w:lang w:val="en-US"/>
        </w:rPr>
        <w:t>inding the corners they come in the form of (</w:t>
      </w:r>
      <w:proofErr w:type="spellStart"/>
      <w:r w:rsidR="00794D8F">
        <w:rPr>
          <w:lang w:val="en-US"/>
        </w:rPr>
        <w:t>x,y</w:t>
      </w:r>
      <w:proofErr w:type="spellEnd"/>
      <w:r w:rsidR="00794D8F">
        <w:rPr>
          <w:lang w:val="en-US"/>
        </w:rPr>
        <w:t>)-coordinates. By iterating over these and measuring the distance with the formula</w:t>
      </w:r>
    </w:p>
    <w:p w14:paraId="70DB9933" w14:textId="77777777" w:rsidR="008B4D0A" w:rsidRDefault="008B4D0A" w:rsidP="008B4D0A">
      <w:pPr>
        <w:rPr>
          <w:lang w:val="en-US"/>
        </w:rPr>
      </w:pPr>
    </w:p>
    <w:p w14:paraId="366FBABA" w14:textId="1DB6D2BC" w:rsidR="00794D8F" w:rsidRPr="007700A8" w:rsidRDefault="00794D8F" w:rsidP="008B4D0A">
      <w:pPr>
        <w:rPr>
          <w:lang w:val="en-US"/>
        </w:rPr>
      </w:pPr>
      <m:oMathPara>
        <m:oMath>
          <m:r>
            <w:rPr>
              <w:rFonts w:ascii="Cambria Math" w:hAnsi="Cambria Math"/>
              <w:lang w:val="en-US"/>
            </w:rPr>
            <m:t>distance=</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e>
          </m:rad>
        </m:oMath>
      </m:oMathPara>
    </w:p>
    <w:p w14:paraId="61C2F652" w14:textId="77777777" w:rsidR="008B4D0A" w:rsidRDefault="008B4D0A" w:rsidP="008B4D0A">
      <w:pPr>
        <w:rPr>
          <w:lang w:val="en-US"/>
        </w:rPr>
      </w:pPr>
    </w:p>
    <w:p w14:paraId="6E87FCDA" w14:textId="77777777" w:rsidR="008B4D0A" w:rsidRDefault="00876F90" w:rsidP="008B4D0A">
      <w:pPr>
        <w:rPr>
          <w:lang w:val="en-US"/>
        </w:rPr>
      </w:pPr>
      <w:r>
        <w:rPr>
          <w:lang w:val="en-US"/>
        </w:rPr>
        <w:t>It can be decided what corners form a dead-end by setting limits for how near they can be, as well as how far they can be from each other. The distances has been set to minimum 100px and maximum of 150px.</w:t>
      </w:r>
    </w:p>
    <w:p w14:paraId="7F9D7AC4" w14:textId="0F709EC7" w:rsidR="007700A8" w:rsidRDefault="00876F90" w:rsidP="008B4D0A">
      <w:pPr>
        <w:rPr>
          <w:lang w:val="en-US"/>
        </w:rPr>
      </w:pPr>
      <w:r>
        <w:rPr>
          <w:lang w:val="en-US"/>
        </w:rPr>
        <w:t xml:space="preserve"> </w:t>
      </w:r>
    </w:p>
    <w:p w14:paraId="2A95B852" w14:textId="2B898ED0" w:rsidR="0090286F" w:rsidRDefault="0090286F" w:rsidP="008B4D0A">
      <w:pPr>
        <w:rPr>
          <w:lang w:val="en-US"/>
        </w:rPr>
      </w:pPr>
      <w:r>
        <w:rPr>
          <w:lang w:val="en-US"/>
        </w:rPr>
        <w:t xml:space="preserve">After checking this, the line between these corners must be checked for collision with the walls of the maze, using the same </w:t>
      </w:r>
      <w:r w:rsidR="004D12F7">
        <w:rPr>
          <w:lang w:val="en-US"/>
        </w:rPr>
        <w:t>formula as the RRT-method uses. Checking for intersection</w:t>
      </w:r>
      <w:r w:rsidR="006F250C">
        <w:rPr>
          <w:lang w:val="en-US"/>
        </w:rPr>
        <w:t xml:space="preserve">s over the walls of the maze. </w:t>
      </w:r>
    </w:p>
    <w:p w14:paraId="6F4E6AC5" w14:textId="77777777" w:rsidR="008B4D0A" w:rsidRDefault="008B4D0A" w:rsidP="008B4D0A">
      <w:pPr>
        <w:rPr>
          <w:lang w:val="en-US"/>
        </w:rPr>
      </w:pPr>
    </w:p>
    <w:p w14:paraId="57389901" w14:textId="71FC18C0" w:rsidR="008B4D0A" w:rsidRPr="00B56D69" w:rsidRDefault="008B4D0A" w:rsidP="008B4D0A">
      <w:pPr>
        <w:rPr>
          <w:lang w:val="en-US"/>
        </w:rPr>
      </w:pPr>
      <w:r>
        <w:rPr>
          <w:lang w:val="en-US"/>
        </w:rPr>
        <w:t>The dead ends goal-point is then calculated as the middle between these two sets of coordinates.</w:t>
      </w:r>
    </w:p>
    <w:p w14:paraId="105A4C14" w14:textId="17D92612" w:rsidR="00F56DC0" w:rsidRDefault="00F56DC0" w:rsidP="00F56DC0">
      <w:pPr>
        <w:pStyle w:val="Overskrift1"/>
        <w:rPr>
          <w:lang w:val="en-GB"/>
        </w:rPr>
      </w:pPr>
      <w:bookmarkStart w:id="15" w:name="_Toc23239393"/>
      <w:r>
        <w:rPr>
          <w:lang w:val="en-GB"/>
        </w:rPr>
        <w:t>methods</w:t>
      </w:r>
      <w:r w:rsidR="00F53245">
        <w:rPr>
          <w:lang w:val="en-GB"/>
        </w:rPr>
        <w:t xml:space="preserve"> and materials</w:t>
      </w:r>
      <w:bookmarkEnd w:id="15"/>
    </w:p>
    <w:p w14:paraId="56AE55B9" w14:textId="308393AC" w:rsidR="00F56DC0" w:rsidRDefault="00F56DC0" w:rsidP="00F56DC0">
      <w:pPr>
        <w:pStyle w:val="Overskrift2"/>
        <w:rPr>
          <w:lang w:val="en-GB"/>
        </w:rPr>
      </w:pPr>
      <w:bookmarkStart w:id="16" w:name="_Toc23239394"/>
      <w:r>
        <w:rPr>
          <w:lang w:val="en-GB"/>
        </w:rPr>
        <w:t>Parts and Assembly</w:t>
      </w:r>
      <w:bookmarkEnd w:id="16"/>
    </w:p>
    <w:p w14:paraId="42C4F0EC" w14:textId="6F0D8412" w:rsidR="00F56DC0" w:rsidRDefault="00F56DC0" w:rsidP="00F56DC0">
      <w:pPr>
        <w:pStyle w:val="Overskrift3"/>
        <w:rPr>
          <w:lang w:val="en-GB"/>
        </w:rPr>
      </w:pPr>
      <w:bookmarkStart w:id="17" w:name="_Toc23239395"/>
      <w:r>
        <w:rPr>
          <w:lang w:val="en-GB"/>
        </w:rPr>
        <w:t>Parts Included</w:t>
      </w:r>
      <w:bookmarkEnd w:id="17"/>
    </w:p>
    <w:p w14:paraId="681B09A7" w14:textId="77777777" w:rsidR="0062435B" w:rsidRDefault="0062435B" w:rsidP="0062435B">
      <w:pPr>
        <w:pStyle w:val="Brdtekst"/>
        <w:rPr>
          <w:lang w:val="en-US"/>
        </w:rPr>
      </w:pPr>
      <w:r w:rsidRPr="004E4C22">
        <w:rPr>
          <w:lang w:val="en-US"/>
        </w:rPr>
        <w:t xml:space="preserve">The snake-like robot has </w:t>
      </w:r>
      <w:r>
        <w:rPr>
          <w:lang w:val="en-US"/>
        </w:rPr>
        <w:t>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a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rsidRPr="00EE25CB"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EE25CB"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rsidRPr="00EE25CB"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rsidRPr="00EE25CB" w14:paraId="407E5CD9" w14:textId="77777777" w:rsidTr="0062435B">
        <w:tc>
          <w:tcPr>
            <w:tcW w:w="2122" w:type="dxa"/>
          </w:tcPr>
          <w:p w14:paraId="026B431D" w14:textId="77777777" w:rsidR="0062435B" w:rsidRDefault="0062435B" w:rsidP="0062435B">
            <w:pPr>
              <w:pStyle w:val="Brdtekst"/>
              <w:rPr>
                <w:lang w:val="en-US"/>
              </w:rPr>
            </w:pPr>
            <w:r>
              <w:rPr>
                <w:lang w:val="en-US"/>
              </w:rPr>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rsidRPr="00EE25CB"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t>Servos</w:t>
      </w:r>
    </w:p>
    <w:p w14:paraId="0CAA9E2E" w14:textId="6A1678B7" w:rsidR="005D3EFA" w:rsidRDefault="005D3EFA" w:rsidP="005D3EFA">
      <w:pPr>
        <w:rPr>
          <w:lang w:val="en-US"/>
        </w:rPr>
      </w:pPr>
      <w:r>
        <w:rPr>
          <w:lang w:val="en-US"/>
        </w:rPr>
        <w:t xml:space="preserve">The servos used are a type which are called </w:t>
      </w:r>
      <w:proofErr w:type="spellStart"/>
      <w:r>
        <w:rPr>
          <w:lang w:val="en-US"/>
        </w:rPr>
        <w:t>TowerPro</w:t>
      </w:r>
      <w:proofErr w:type="spellEnd"/>
      <w:r>
        <w:rPr>
          <w:lang w:val="en-US"/>
        </w:rPr>
        <w:t xml:space="preserve">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End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 xml:space="preserve">microcontroller used in this project is a </w:t>
      </w:r>
      <w:proofErr w:type="spellStart"/>
      <w:r w:rsidR="003F57FB">
        <w:rPr>
          <w:lang w:val="en-US"/>
        </w:rPr>
        <w:t>SparkFun</w:t>
      </w:r>
      <w:proofErr w:type="spellEnd"/>
      <w:r w:rsidR="003F57FB">
        <w:rPr>
          <w:lang w:val="en-US"/>
        </w:rPr>
        <w:t>-microcontroller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 xml:space="preserve">It has a dual-core processor with up to 240MHz clock frequency, as well as integrated </w:t>
      </w:r>
      <w:proofErr w:type="spellStart"/>
      <w:r>
        <w:rPr>
          <w:lang w:val="en-US"/>
        </w:rPr>
        <w:t>WiFi</w:t>
      </w:r>
      <w:proofErr w:type="spellEnd"/>
      <w:r>
        <w:rPr>
          <w:lang w:val="en-US"/>
        </w:rPr>
        <w:t>-transceiver and dual-mode Bluetooth (both classic and BLE)</w:t>
      </w:r>
      <w:sdt>
        <w:sdtPr>
          <w:rPr>
            <w:lang w:val="en-US"/>
          </w:rPr>
          <w:id w:val="1123424944"/>
          <w:citation/>
        </w:sdtPr>
        <w:sdtEnd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t xml:space="preserve">The ESP32 mounted in the front with a integrated OV2640 camera has the same specs as the </w:t>
      </w:r>
      <w:proofErr w:type="spellStart"/>
      <w:r>
        <w:rPr>
          <w:lang w:val="en-US"/>
        </w:rPr>
        <w:t>SparkFun</w:t>
      </w:r>
      <w:proofErr w:type="spellEnd"/>
      <w:r>
        <w:rPr>
          <w:lang w:val="en-US"/>
        </w:rPr>
        <w:t xml:space="preserve">-module,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End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End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End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End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lastRenderedPageBreak/>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18" w:name="_Toc23239396"/>
      <w:r>
        <w:rPr>
          <w:lang w:val="en-GB"/>
        </w:rPr>
        <w:t>3D Models</w:t>
      </w:r>
      <w:bookmarkEnd w:id="18"/>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28750"/>
                    </a:xfrm>
                    <a:prstGeom prst="rect">
                      <a:avLst/>
                    </a:prstGeom>
                  </pic:spPr>
                </pic:pic>
              </a:graphicData>
            </a:graphic>
          </wp:inline>
        </w:drawing>
      </w:r>
    </w:p>
    <w:p w14:paraId="1EF85613" w14:textId="62966230" w:rsidR="0062435B" w:rsidRDefault="0062435B" w:rsidP="0062435B">
      <w:pPr>
        <w:rPr>
          <w:rStyle w:val="Svakutheving"/>
          <w:i w:val="0"/>
          <w:iCs w:val="0"/>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3E41AABF" w14:textId="252DC75F" w:rsidR="000C625D" w:rsidRDefault="000C625D" w:rsidP="000C625D">
      <w:pPr>
        <w:pStyle w:val="Overskrift3"/>
        <w:rPr>
          <w:lang w:val="en-US"/>
        </w:rPr>
      </w:pPr>
      <w:r>
        <w:rPr>
          <w:lang w:val="en-US"/>
        </w:rPr>
        <w:t>The Maze</w:t>
      </w:r>
    </w:p>
    <w:p w14:paraId="6846494C" w14:textId="57D2AD08" w:rsidR="000C625D" w:rsidRDefault="000C625D" w:rsidP="00A645DC">
      <w:pPr>
        <w:rPr>
          <w:lang w:val="en-US"/>
        </w:rPr>
      </w:pPr>
      <w:r>
        <w:rPr>
          <w:lang w:val="en-US"/>
        </w:rPr>
        <w:t xml:space="preserve">For the </w:t>
      </w:r>
      <w:r w:rsidR="00874D57">
        <w:rPr>
          <w:lang w:val="en-US"/>
        </w:rPr>
        <w:t xml:space="preserve">maze included in this project </w:t>
      </w:r>
      <w:r w:rsidR="00E7219E">
        <w:rPr>
          <w:lang w:val="en-US"/>
        </w:rPr>
        <w:t xml:space="preserve">it was decided to make it modular, so there was an easy way to change the layout to really be able to test both the snakes movement as well as the pathfinding algorithm easily. </w:t>
      </w:r>
    </w:p>
    <w:p w14:paraId="4844EF7C" w14:textId="77777777" w:rsidR="00A645DC" w:rsidRDefault="00A645DC" w:rsidP="00A645DC">
      <w:pPr>
        <w:rPr>
          <w:lang w:val="en-US"/>
        </w:rPr>
      </w:pPr>
    </w:p>
    <w:p w14:paraId="13E2329D" w14:textId="3B03BD8A" w:rsidR="00C10406" w:rsidRDefault="00E7219E" w:rsidP="00A645DC">
      <w:pPr>
        <w:rPr>
          <w:lang w:val="en-US"/>
        </w:rPr>
      </w:pPr>
      <w:r>
        <w:rPr>
          <w:lang w:val="en-US"/>
        </w:rPr>
        <w:lastRenderedPageBreak/>
        <w:t xml:space="preserve">It consists of </w:t>
      </w:r>
      <w:r w:rsidR="00A645DC">
        <w:rPr>
          <w:lang w:val="en-US"/>
        </w:rPr>
        <w:t>8 walls that are 70x</w:t>
      </w:r>
      <w:r w:rsidR="00E535DA">
        <w:rPr>
          <w:lang w:val="en-US"/>
        </w:rPr>
        <w:t>15</w:t>
      </w:r>
      <w:r w:rsidR="00A645DC">
        <w:rPr>
          <w:lang w:val="en-US"/>
        </w:rPr>
        <w:t xml:space="preserve">cm big, with a thickness of </w:t>
      </w:r>
      <w:r w:rsidR="00AE1194">
        <w:rPr>
          <w:lang w:val="en-US"/>
        </w:rPr>
        <w:t xml:space="preserve">3mm. </w:t>
      </w:r>
      <w:r w:rsidR="00B22C48">
        <w:rPr>
          <w:lang w:val="en-US"/>
        </w:rPr>
        <w:t xml:space="preserve">These are to build the walls around the maze. </w:t>
      </w:r>
      <w:r w:rsidR="001D18A1">
        <w:rPr>
          <w:lang w:val="en-US"/>
        </w:rPr>
        <w:t xml:space="preserve">For the inside walls 30 walls with a dimension of </w:t>
      </w:r>
      <w:r w:rsidR="00E535DA">
        <w:rPr>
          <w:lang w:val="en-US"/>
        </w:rPr>
        <w:t>20x15cm, also with a thickness of</w:t>
      </w:r>
      <w:r w:rsidR="00A57A36">
        <w:rPr>
          <w:lang w:val="en-US"/>
        </w:rPr>
        <w:t xml:space="preserve"> 3mm. </w:t>
      </w:r>
    </w:p>
    <w:p w14:paraId="06406A54" w14:textId="703BD534" w:rsidR="006431EA" w:rsidRDefault="006431EA" w:rsidP="00A645DC">
      <w:pPr>
        <w:rPr>
          <w:lang w:val="en-US"/>
        </w:rPr>
      </w:pPr>
    </w:p>
    <w:p w14:paraId="426F310A" w14:textId="23A1B98C" w:rsidR="006431EA" w:rsidRDefault="006431EA" w:rsidP="00A645DC">
      <w:pPr>
        <w:rPr>
          <w:lang w:val="en-US"/>
        </w:rPr>
      </w:pPr>
      <w:r>
        <w:rPr>
          <w:lang w:val="en-US"/>
        </w:rPr>
        <w:t>To be able to mount this easily together</w:t>
      </w:r>
      <w:r w:rsidR="00FD7D71">
        <w:rPr>
          <w:lang w:val="en-US"/>
        </w:rPr>
        <w:t xml:space="preserve"> a small holder was designed and printed. This makes it easy to mount the maze together </w:t>
      </w:r>
      <w:r w:rsidR="0088312D">
        <w:rPr>
          <w:lang w:val="en-US"/>
        </w:rPr>
        <w:t xml:space="preserve">in different layouts without any big extra trouble. </w:t>
      </w:r>
    </w:p>
    <w:p w14:paraId="0E57EE6E" w14:textId="77777777" w:rsidR="0088312D" w:rsidRDefault="0088312D" w:rsidP="00A645DC">
      <w:pPr>
        <w:rPr>
          <w:lang w:val="en-US"/>
        </w:rPr>
      </w:pPr>
    </w:p>
    <w:p w14:paraId="168E634B" w14:textId="76143F77" w:rsidR="00B212DF" w:rsidRPr="000C625D" w:rsidRDefault="00B212DF" w:rsidP="00A645DC">
      <w:pPr>
        <w:rPr>
          <w:lang w:val="en-US"/>
        </w:rPr>
      </w:pPr>
      <w:r>
        <w:rPr>
          <w:noProof/>
          <w:lang w:val="en-US"/>
        </w:rPr>
        <w:drawing>
          <wp:inline distT="0" distB="0" distL="0" distR="0" wp14:anchorId="01D3C0D4" wp14:editId="33993D96">
            <wp:extent cx="4411155" cy="4381500"/>
            <wp:effectExtent l="0" t="0" r="8890" b="0"/>
            <wp:docPr id="12" name="Bild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gholder.PNG"/>
                    <pic:cNvPicPr/>
                  </pic:nvPicPr>
                  <pic:blipFill>
                    <a:blip r:embed="rId21">
                      <a:extLst>
                        <a:ext uri="{28A0092B-C50C-407E-A947-70E740481C1C}">
                          <a14:useLocalDpi xmlns:a14="http://schemas.microsoft.com/office/drawing/2010/main" val="0"/>
                        </a:ext>
                      </a:extLst>
                    </a:blip>
                    <a:stretch>
                      <a:fillRect/>
                    </a:stretch>
                  </pic:blipFill>
                  <pic:spPr>
                    <a:xfrm>
                      <a:off x="0" y="0"/>
                      <a:ext cx="4418201" cy="4388498"/>
                    </a:xfrm>
                    <a:prstGeom prst="rect">
                      <a:avLst/>
                    </a:prstGeom>
                  </pic:spPr>
                </pic:pic>
              </a:graphicData>
            </a:graphic>
          </wp:inline>
        </w:drawing>
      </w:r>
    </w:p>
    <w:p w14:paraId="425D3106" w14:textId="42DD44DE" w:rsidR="00F56DC0" w:rsidRDefault="00F56DC0" w:rsidP="00F56DC0">
      <w:pPr>
        <w:pStyle w:val="Overskrift3"/>
        <w:rPr>
          <w:lang w:val="en-GB"/>
        </w:rPr>
      </w:pPr>
      <w:bookmarkStart w:id="19" w:name="_Toc23239397"/>
      <w:r>
        <w:rPr>
          <w:lang w:val="en-GB"/>
        </w:rPr>
        <w:t>Assembly</w:t>
      </w:r>
      <w:bookmarkEnd w:id="19"/>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lastRenderedPageBreak/>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lastRenderedPageBreak/>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r>
        <w:rPr>
          <w:lang w:val="en-GB"/>
        </w:rPr>
        <w:t>Software</w:t>
      </w:r>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2407A4">
      <w:pPr>
        <w:pStyle w:val="Brdtekst"/>
        <w:numPr>
          <w:ilvl w:val="0"/>
          <w:numId w:val="17"/>
        </w:numPr>
        <w:rPr>
          <w:lang w:val="en-GB"/>
        </w:rPr>
      </w:pPr>
      <w:r>
        <w:rPr>
          <w:lang w:val="en-GB"/>
        </w:rPr>
        <w:t>Arduino</w:t>
      </w:r>
    </w:p>
    <w:p w14:paraId="321D16AD" w14:textId="6FD3692E" w:rsidR="00B3074A" w:rsidRDefault="00B3074A" w:rsidP="002407A4">
      <w:pPr>
        <w:pStyle w:val="Brdtekst"/>
        <w:numPr>
          <w:ilvl w:val="0"/>
          <w:numId w:val="17"/>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r>
        <w:rPr>
          <w:lang w:val="en-GB"/>
        </w:rPr>
        <w:t>Movement</w:t>
      </w:r>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 xml:space="preserve">This is all based on the lectures from </w:t>
      </w:r>
      <w:proofErr w:type="spellStart"/>
      <w:r>
        <w:rPr>
          <w:lang w:val="en-GB"/>
        </w:rPr>
        <w:t>Houx</w:t>
      </w:r>
      <w:r w:rsidR="00A57BFB">
        <w:rPr>
          <w:lang w:val="en-GB"/>
        </w:rPr>
        <w:t>iang</w:t>
      </w:r>
      <w:proofErr w:type="spellEnd"/>
      <w:r w:rsidR="00A57BFB">
        <w:rPr>
          <w:lang w:val="en-GB"/>
        </w:rPr>
        <w:t xml:space="preserve">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r>
        <w:rPr>
          <w:lang w:val="en-GB"/>
        </w:rPr>
        <w:t>Commands</w:t>
      </w:r>
    </w:p>
    <w:p w14:paraId="4C0B035D" w14:textId="0D36A838"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04E01196" w14:textId="230F6589" w:rsidR="004E4CEF" w:rsidRDefault="004E4CEF" w:rsidP="008B231E">
      <w:pPr>
        <w:rPr>
          <w:lang w:val="en-GB"/>
        </w:rPr>
      </w:pPr>
    </w:p>
    <w:p w14:paraId="20B6FB88" w14:textId="75273DE4" w:rsidR="004E4CEF" w:rsidRDefault="004E4CEF" w:rsidP="008B231E">
      <w:pPr>
        <w:rPr>
          <w:lang w:val="en-GB"/>
        </w:rPr>
      </w:pPr>
      <w:r>
        <w:rPr>
          <w:lang w:val="en-GB"/>
        </w:rPr>
        <w:t>From this the snake will do the tasks programmed to these commands, and send responses to the PC about whether it is received and done.</w:t>
      </w:r>
    </w:p>
    <w:p w14:paraId="628010D9" w14:textId="6C2B1492" w:rsidR="008B231E" w:rsidRPr="004E4CEF" w:rsidRDefault="002818DE" w:rsidP="004E4CEF">
      <w:pPr>
        <w:pStyle w:val="Overskrift3"/>
        <w:rPr>
          <w:lang w:val="en-GB"/>
        </w:rPr>
      </w:pPr>
      <w:r w:rsidRPr="004E4CEF">
        <w:rPr>
          <w:lang w:val="en-GB"/>
        </w:rPr>
        <w:t>Image Analysis</w:t>
      </w:r>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64C3C9B1" w:rsidR="00A44B9F" w:rsidRDefault="00A44B9F" w:rsidP="00A44B9F">
      <w:pPr>
        <w:pStyle w:val="Listeavsnitt"/>
        <w:numPr>
          <w:ilvl w:val="0"/>
          <w:numId w:val="17"/>
        </w:numPr>
        <w:rPr>
          <w:lang w:val="en-GB"/>
        </w:rPr>
      </w:pPr>
      <w:r>
        <w:rPr>
          <w:lang w:val="en-GB"/>
        </w:rPr>
        <w:t>Take picture</w:t>
      </w:r>
    </w:p>
    <w:p w14:paraId="461D6AAF" w14:textId="6C80867C" w:rsidR="00A44B9F" w:rsidRDefault="00A44B9F" w:rsidP="00A44B9F">
      <w:pPr>
        <w:pStyle w:val="Listeavsnitt"/>
        <w:numPr>
          <w:ilvl w:val="0"/>
          <w:numId w:val="17"/>
        </w:numPr>
        <w:rPr>
          <w:lang w:val="en-GB"/>
        </w:rPr>
      </w:pPr>
      <w:r>
        <w:rPr>
          <w:lang w:val="en-GB"/>
        </w:rPr>
        <w:t xml:space="preserve">Blur picture to smooth out uneven </w:t>
      </w:r>
      <w:r w:rsidR="003E2FD6">
        <w:rPr>
          <w:lang w:val="en-GB"/>
        </w:rPr>
        <w:t>colours</w:t>
      </w:r>
    </w:p>
    <w:p w14:paraId="126851B1" w14:textId="3568BCBB" w:rsidR="00A44B9F" w:rsidRDefault="00F072C3" w:rsidP="00A44B9F">
      <w:pPr>
        <w:pStyle w:val="Listeavsnitt"/>
        <w:numPr>
          <w:ilvl w:val="0"/>
          <w:numId w:val="17"/>
        </w:numPr>
        <w:rPr>
          <w:lang w:val="en-GB"/>
        </w:rPr>
      </w:pPr>
      <w:r>
        <w:rPr>
          <w:lang w:val="en-GB"/>
        </w:rPr>
        <w:lastRenderedPageBreak/>
        <w:t>Use Canny Edge detect</w:t>
      </w:r>
      <w:r w:rsidR="006D5C33">
        <w:rPr>
          <w:lang w:val="en-GB"/>
        </w:rPr>
        <w:t xml:space="preserve"> to find the maze</w:t>
      </w:r>
    </w:p>
    <w:p w14:paraId="0BF122CF" w14:textId="57B4210F" w:rsidR="00F072C3" w:rsidRDefault="00F072C3" w:rsidP="00A44B9F">
      <w:pPr>
        <w:pStyle w:val="Listeavsnitt"/>
        <w:numPr>
          <w:ilvl w:val="0"/>
          <w:numId w:val="17"/>
        </w:numPr>
        <w:rPr>
          <w:lang w:val="en-GB"/>
        </w:rPr>
      </w:pPr>
      <w:r>
        <w:rPr>
          <w:lang w:val="en-GB"/>
        </w:rPr>
        <w:t>Use Hough Transform to find lines</w:t>
      </w:r>
    </w:p>
    <w:p w14:paraId="34651BD5" w14:textId="4189A658" w:rsidR="00F072C3" w:rsidRDefault="00F072C3" w:rsidP="00A44B9F">
      <w:pPr>
        <w:pStyle w:val="Listeavsnitt"/>
        <w:numPr>
          <w:ilvl w:val="0"/>
          <w:numId w:val="17"/>
        </w:numPr>
        <w:rPr>
          <w:lang w:val="en-GB"/>
        </w:rPr>
      </w:pPr>
      <w:r>
        <w:rPr>
          <w:lang w:val="en-GB"/>
        </w:rPr>
        <w:t>Return these lines to the RRT* method</w:t>
      </w:r>
    </w:p>
    <w:p w14:paraId="58BF50D7" w14:textId="5924B1AC" w:rsidR="006D5C33" w:rsidRDefault="006D5C33" w:rsidP="006D5C33">
      <w:pPr>
        <w:rPr>
          <w:lang w:val="en-GB"/>
        </w:rPr>
      </w:pPr>
    </w:p>
    <w:p w14:paraId="6FC0E83A" w14:textId="7E479E37" w:rsidR="006D5C33" w:rsidRDefault="006D5C33" w:rsidP="006D5C33">
      <w:pPr>
        <w:rPr>
          <w:lang w:val="en-GB"/>
        </w:rPr>
      </w:pPr>
      <w:r>
        <w:rPr>
          <w:lang w:val="en-GB"/>
        </w:rPr>
        <w:t>When blurring the picture the Gaussian Blur-method is used</w:t>
      </w:r>
      <w:r w:rsidR="008B7729">
        <w:rPr>
          <w:lang w:val="en-GB"/>
        </w:rPr>
        <w:t xml:space="preserve">. What this does is that it </w:t>
      </w:r>
      <w:r w:rsidR="00A97674">
        <w:rPr>
          <w:lang w:val="en-GB"/>
        </w:rPr>
        <w:t>is smoothing</w:t>
      </w:r>
      <w:r w:rsidR="008B7729">
        <w:rPr>
          <w:lang w:val="en-GB"/>
        </w:rPr>
        <w:t xml:space="preserve"> out the uneven </w:t>
      </w:r>
      <w:r w:rsidR="00A97674">
        <w:rPr>
          <w:lang w:val="en-GB"/>
        </w:rPr>
        <w:t>colours</w:t>
      </w:r>
      <w:r w:rsidR="008B7729">
        <w:rPr>
          <w:lang w:val="en-GB"/>
        </w:rPr>
        <w:t xml:space="preserve">, as it is a </w:t>
      </w:r>
      <w:r w:rsidR="00A97674">
        <w:rPr>
          <w:lang w:val="en-GB"/>
        </w:rPr>
        <w:t>low pass filter. What it basically does is use a 7x7</w:t>
      </w:r>
      <w:r w:rsidR="00E64604">
        <w:rPr>
          <w:lang w:val="en-GB"/>
        </w:rPr>
        <w:t xml:space="preserve"> mask, and convolves this over the picture. 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3DB3F436" w14:textId="3BAC9B73" w:rsidR="00E64604" w:rsidRDefault="00E64604" w:rsidP="006D5C33">
      <w:pPr>
        <w:rPr>
          <w:lang w:val="en-GB"/>
        </w:rPr>
      </w:pPr>
    </w:p>
    <w:p w14:paraId="67D470D4" w14:textId="5C72C2FA" w:rsidR="00E64604" w:rsidRDefault="00E64604" w:rsidP="006D5C33">
      <w:pPr>
        <w:rPr>
          <w:lang w:val="en-GB"/>
        </w:rPr>
      </w:pPr>
      <w:r>
        <w:rPr>
          <w:lang w:val="en-GB"/>
        </w:rPr>
        <w:t>The Canny Edge detect</w:t>
      </w:r>
      <w:r w:rsidR="00A62B91">
        <w:rPr>
          <w:lang w:val="en-GB"/>
        </w:rPr>
        <w:t xml:space="preserve"> works </w:t>
      </w:r>
      <w:r w:rsidR="009C2621">
        <w:rPr>
          <w:lang w:val="en-GB"/>
        </w:rPr>
        <w:t xml:space="preserve">by detecting the intensity of the gradients in X- and Y-directions, before </w:t>
      </w:r>
      <w:r w:rsidR="00E840A4">
        <w:rPr>
          <w:lang w:val="en-GB"/>
        </w:rPr>
        <w:t xml:space="preserve">it finds the </w:t>
      </w:r>
      <w:r w:rsidR="00D56D24">
        <w:rPr>
          <w:lang w:val="en-GB"/>
        </w:rPr>
        <w:t>edge gradient by using this formula:</w:t>
      </w:r>
    </w:p>
    <w:p w14:paraId="39AEC916" w14:textId="2E528700" w:rsidR="00D56D24" w:rsidRPr="00D56D24" w:rsidRDefault="00D56D24" w:rsidP="006D5C33">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2F11CC1D" w14:textId="42AB5EDB" w:rsidR="00D56D24" w:rsidRDefault="00C92BC2" w:rsidP="006D5C33">
      <w:pPr>
        <w:rPr>
          <w:lang w:val="en-GB"/>
        </w:rPr>
      </w:pPr>
      <w:r>
        <w:rPr>
          <w:lang w:val="en-GB"/>
        </w:rPr>
        <w:t>Thus finding the edges of the picture.</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37D0B3E3" w:rsidR="001B714C" w:rsidRDefault="001B714C" w:rsidP="006D5C33">
      <w:pPr>
        <w:rPr>
          <w:lang w:val="en-GB"/>
        </w:rPr>
      </w:pPr>
      <w:r>
        <w:rPr>
          <w:lang w:val="en-GB"/>
        </w:rPr>
        <w:t xml:space="preserve">It then gives out a </w:t>
      </w:r>
      <w:r w:rsidR="003F65AB">
        <w:rPr>
          <w:lang w:val="en-GB"/>
        </w:rPr>
        <w:t xml:space="preserve">x-coordinate, y-coordinate and its angle relative to the X-plane. The function used in this project is a Hough Transform which is based on probability. This returns the (x1,y1) and (x2,y2) of the lines it finds. This makes it easy to use in the later functions for </w:t>
      </w:r>
      <w:r w:rsidR="001C333C">
        <w:rPr>
          <w:lang w:val="en-GB"/>
        </w:rPr>
        <w:t>producing the maze in a coordinate system for the RRT* to work with.</w:t>
      </w:r>
    </w:p>
    <w:p w14:paraId="5C91D172" w14:textId="7F90B7EC" w:rsidR="00AC35A8" w:rsidRDefault="00AC35A8" w:rsidP="00AC35A8">
      <w:pPr>
        <w:pStyle w:val="Overskrift4"/>
        <w:rPr>
          <w:lang w:val="en-GB"/>
        </w:rPr>
      </w:pPr>
      <w:r>
        <w:rPr>
          <w:lang w:val="en-GB"/>
        </w:rPr>
        <w:t>Overhead Camera f</w:t>
      </w:r>
      <w:r w:rsidR="007B5461">
        <w:rPr>
          <w:lang w:val="en-GB"/>
        </w:rPr>
        <w:t>o</w:t>
      </w:r>
      <w:r>
        <w:rPr>
          <w:lang w:val="en-GB"/>
        </w:rPr>
        <w:t>r the Snake</w:t>
      </w:r>
    </w:p>
    <w:p w14:paraId="0584B0CB" w14:textId="3447405A" w:rsidR="0096383D" w:rsidRDefault="0096383D" w:rsidP="0007550E">
      <w:pPr>
        <w:rPr>
          <w:lang w:val="en-US"/>
        </w:rPr>
      </w:pPr>
      <w:r w:rsidRPr="0096383D">
        <w:rPr>
          <w:lang w:val="en-US"/>
        </w:rPr>
        <w:t xml:space="preserve">To </w:t>
      </w:r>
      <w:r w:rsidR="00E77CB5">
        <w:rPr>
          <w:lang w:val="en-US"/>
        </w:rPr>
        <w:t>be able to find the snake easier in the maze, the decision was made to color some of the different modules in separate easily distinguishable colors. This was to make it relatively easy to threshold based on their color, and be able to remove the maze and its surroundings easily.</w:t>
      </w:r>
    </w:p>
    <w:p w14:paraId="2C7C89A6" w14:textId="40B96DB0" w:rsidR="00E77CB5" w:rsidRDefault="00E77CB5" w:rsidP="0007550E">
      <w:pPr>
        <w:rPr>
          <w:lang w:val="en-US"/>
        </w:rPr>
      </w:pPr>
    </w:p>
    <w:p w14:paraId="24B1BE40" w14:textId="46312365" w:rsidR="00E77CB5" w:rsidRDefault="002F188F" w:rsidP="0007550E">
      <w:pPr>
        <w:rPr>
          <w:lang w:val="en-US"/>
        </w:rPr>
      </w:pPr>
      <w:r>
        <w:rPr>
          <w:lang w:val="en-US"/>
        </w:rPr>
        <w:t>The first step of the process is to make masks for each of the colors. This is done by making a lower and higher threshold, and look for everything that is in between these limits. After this is done a Gaussian Blur is applied to the picture to smooth out the colors.</w:t>
      </w:r>
    </w:p>
    <w:p w14:paraId="6627BCF8" w14:textId="1D8969C9" w:rsidR="002F188F" w:rsidRDefault="002F188F" w:rsidP="0007550E">
      <w:pPr>
        <w:rPr>
          <w:lang w:val="en-US"/>
        </w:rPr>
      </w:pPr>
    </w:p>
    <w:p w14:paraId="3BAC08E1" w14:textId="73C66C36" w:rsidR="002F188F" w:rsidRDefault="002F188F" w:rsidP="0007550E">
      <w:pPr>
        <w:rPr>
          <w:color w:val="FF0000"/>
          <w:lang w:val="en-US"/>
        </w:rPr>
      </w:pPr>
      <w:r>
        <w:rPr>
          <w:lang w:val="en-US"/>
        </w:rPr>
        <w:t xml:space="preserve">Then the image </w:t>
      </w:r>
      <w:r w:rsidR="003C7750">
        <w:rPr>
          <w:lang w:val="en-US"/>
        </w:rPr>
        <w:t xml:space="preserve">is converted </w:t>
      </w:r>
      <w:r>
        <w:rPr>
          <w:lang w:val="en-US"/>
        </w:rPr>
        <w:t>to the</w:t>
      </w:r>
      <w:r w:rsidR="00ED5B62">
        <w:rPr>
          <w:lang w:val="en-US"/>
        </w:rPr>
        <w:t xml:space="preserve"> HSV-spectrum before actually applying the threshold, this is because thresholding on colors in the HSV-spectrum is regarded as easier than doing it in the RGB-spectrum.</w:t>
      </w:r>
      <w:r w:rsidR="00BF35AA">
        <w:rPr>
          <w:lang w:val="en-US"/>
        </w:rPr>
        <w:t xml:space="preserve"> This is because in the RGB-spectrum you only look at how much of the base colors are a part of the specific color you are looking for. In the HSV-spectrum you </w:t>
      </w:r>
      <w:r w:rsidR="00E12AB7">
        <w:rPr>
          <w:lang w:val="en-US"/>
        </w:rPr>
        <w:t>only look at Hue, Saturation and Value, which makes it easier to distinguish the colors.</w:t>
      </w:r>
    </w:p>
    <w:p w14:paraId="51D9B241" w14:textId="27984DE4" w:rsidR="00ED5B62" w:rsidRDefault="00ED5B62" w:rsidP="0007550E">
      <w:pPr>
        <w:rPr>
          <w:color w:val="FF0000"/>
          <w:lang w:val="en-US"/>
        </w:rPr>
      </w:pPr>
    </w:p>
    <w:p w14:paraId="18F0FB59" w14:textId="1D77C0E2" w:rsidR="00ED5B62" w:rsidRDefault="008A04DA" w:rsidP="0007550E">
      <w:pPr>
        <w:rPr>
          <w:lang w:val="en-US"/>
        </w:rPr>
      </w:pPr>
      <w:r>
        <w:rPr>
          <w:lang w:val="en-US"/>
        </w:rPr>
        <w:t xml:space="preserve">After thresholding the image through the different masks, dilation and </w:t>
      </w:r>
      <w:proofErr w:type="spellStart"/>
      <w:r>
        <w:rPr>
          <w:lang w:val="en-US"/>
        </w:rPr>
        <w:t>erodation</w:t>
      </w:r>
      <w:proofErr w:type="spellEnd"/>
      <w:r>
        <w:rPr>
          <w:lang w:val="en-US"/>
        </w:rPr>
        <w:t xml:space="preserve"> is applied to the result of the differing masks. This is to remove small unwanted noise from the pictures, as there can be some parts of the pictures which has these </w:t>
      </w:r>
      <w:r w:rsidR="003F28D0">
        <w:rPr>
          <w:lang w:val="en-US"/>
        </w:rPr>
        <w:t>small dots inside the different color ranges.</w:t>
      </w:r>
    </w:p>
    <w:p w14:paraId="162F60DE" w14:textId="32A3D20E" w:rsidR="003F28D0" w:rsidRDefault="003F28D0" w:rsidP="0007550E">
      <w:pPr>
        <w:rPr>
          <w:lang w:val="en-US"/>
        </w:rPr>
      </w:pPr>
    </w:p>
    <w:p w14:paraId="51BE3FC5" w14:textId="7CE92DDA" w:rsidR="003F28D0" w:rsidRDefault="003F28D0" w:rsidP="0007550E">
      <w:pPr>
        <w:rPr>
          <w:lang w:val="en-US"/>
        </w:rPr>
      </w:pPr>
      <w:r>
        <w:rPr>
          <w:lang w:val="en-US"/>
        </w:rPr>
        <w:t xml:space="preserve">From this a contour is extracted from the end result. </w:t>
      </w:r>
      <w:r w:rsidR="00DB69C1">
        <w:rPr>
          <w:lang w:val="en-US"/>
        </w:rPr>
        <w:t xml:space="preserve">This is used </w:t>
      </w:r>
      <w:r>
        <w:rPr>
          <w:lang w:val="en-US"/>
        </w:rPr>
        <w:t xml:space="preserve">to find the center of the mass, and therefore also the coordinates for the center of these colored modules. </w:t>
      </w:r>
      <w:r w:rsidR="00E10B52">
        <w:rPr>
          <w:lang w:val="en-US"/>
        </w:rPr>
        <w:t xml:space="preserve">The function returns the result of the </w:t>
      </w:r>
      <w:r w:rsidR="00537FA8">
        <w:rPr>
          <w:lang w:val="en-US"/>
        </w:rPr>
        <w:t>processing</w:t>
      </w:r>
      <w:r w:rsidR="00DB69C1">
        <w:rPr>
          <w:lang w:val="en-US"/>
        </w:rPr>
        <w:t xml:space="preserve"> in a picture</w:t>
      </w:r>
      <w:r w:rsidR="00537FA8">
        <w:rPr>
          <w:lang w:val="en-US"/>
        </w:rPr>
        <w:t>, as well as the coordinates for the separate modules. This is to produce a line later in the process, to be able to see which direction the snake is facing, and its angle.</w:t>
      </w:r>
    </w:p>
    <w:p w14:paraId="51E7AA59" w14:textId="3F7F0966" w:rsidR="00537FA8" w:rsidRDefault="00537FA8" w:rsidP="0007550E">
      <w:pPr>
        <w:rPr>
          <w:lang w:val="en-US"/>
        </w:rPr>
      </w:pPr>
    </w:p>
    <w:p w14:paraId="07986B92" w14:textId="7970A290" w:rsidR="00537FA8" w:rsidRPr="00ED5B62" w:rsidRDefault="00537FA8" w:rsidP="0007550E">
      <w:pPr>
        <w:rPr>
          <w:lang w:val="en-US"/>
        </w:rPr>
      </w:pPr>
      <w:r>
        <w:rPr>
          <w:lang w:val="en-US"/>
        </w:rPr>
        <w:t xml:space="preserve">It was also decided to </w:t>
      </w:r>
      <w:r w:rsidR="002905A4">
        <w:rPr>
          <w:lang w:val="en-US"/>
        </w:rPr>
        <w:t xml:space="preserve">implement a running average filter on the coordinates, this is because there can be some noise/uneven measuring on the center of the mass, and this is something that </w:t>
      </w:r>
      <w:r w:rsidR="00926FE7">
        <w:rPr>
          <w:lang w:val="en-US"/>
        </w:rPr>
        <w:t xml:space="preserve">can create a lot of jitter in the movement. </w:t>
      </w:r>
    </w:p>
    <w:p w14:paraId="0F965DE3" w14:textId="3A7D0EC0" w:rsidR="00AC35A8" w:rsidRDefault="00AC35A8" w:rsidP="00AC35A8">
      <w:pPr>
        <w:pStyle w:val="Overskrift4"/>
        <w:rPr>
          <w:lang w:val="en-GB"/>
        </w:rPr>
      </w:pPr>
      <w:r>
        <w:rPr>
          <w:lang w:val="en-GB"/>
        </w:rPr>
        <w:lastRenderedPageBreak/>
        <w:t>Front-facing Camera</w:t>
      </w:r>
    </w:p>
    <w:p w14:paraId="6AABB955" w14:textId="21E8355A" w:rsidR="00AC35A8" w:rsidRPr="007B5461" w:rsidRDefault="007B5461" w:rsidP="00AC35A8">
      <w:r w:rsidRPr="007B5461">
        <w:t>Skriv om hva man g</w:t>
      </w:r>
      <w:r>
        <w:t>jør for front-</w:t>
      </w:r>
      <w:proofErr w:type="spellStart"/>
      <w:r>
        <w:t>facing</w:t>
      </w:r>
      <w:proofErr w:type="spellEnd"/>
      <w:r>
        <w:t xml:space="preserve"> </w:t>
      </w:r>
      <w:proofErr w:type="spellStart"/>
      <w:r>
        <w:t>camera</w:t>
      </w:r>
      <w:proofErr w:type="spellEnd"/>
    </w:p>
    <w:p w14:paraId="720956B7" w14:textId="59B2743E" w:rsidR="001C333C" w:rsidRDefault="007B5461" w:rsidP="007B5461">
      <w:pPr>
        <w:pStyle w:val="Overskrift3"/>
      </w:pPr>
      <w:proofErr w:type="spellStart"/>
      <w:r>
        <w:t>Graphical</w:t>
      </w:r>
      <w:proofErr w:type="spellEnd"/>
      <w:r>
        <w:t xml:space="preserve"> User Interface</w:t>
      </w:r>
    </w:p>
    <w:p w14:paraId="2E224152" w14:textId="5A7FB78B" w:rsidR="007B5461" w:rsidRDefault="007B5461" w:rsidP="007B5461">
      <w:pPr>
        <w:pStyle w:val="Brdtekst"/>
      </w:pPr>
      <w:r>
        <w:t xml:space="preserve">Snakk om hva som skjer med </w:t>
      </w:r>
      <w:proofErr w:type="spellStart"/>
      <w:r>
        <w:t>GUI’en</w:t>
      </w:r>
      <w:proofErr w:type="spellEnd"/>
    </w:p>
    <w:p w14:paraId="70B12729" w14:textId="5A3FCC5D" w:rsidR="007B5461" w:rsidRDefault="00D92EFB" w:rsidP="00D92EFB">
      <w:pPr>
        <w:pStyle w:val="Overskrift3"/>
      </w:pPr>
      <w:proofErr w:type="spellStart"/>
      <w:r>
        <w:t>Pathfinding</w:t>
      </w:r>
      <w:proofErr w:type="spellEnd"/>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r>
        <w:rPr>
          <w:lang w:val="en-US"/>
        </w:rPr>
        <w:t>Logging</w:t>
      </w:r>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4107FF6B" w:rsidR="00F56DC0" w:rsidRDefault="00F56DC0" w:rsidP="00F56DC0">
      <w:pPr>
        <w:pStyle w:val="Overskrift2"/>
        <w:rPr>
          <w:lang w:val="en-GB"/>
        </w:rPr>
      </w:pPr>
      <w:bookmarkStart w:id="20" w:name="_Toc23239399"/>
      <w:r>
        <w:rPr>
          <w:lang w:val="en-GB"/>
        </w:rPr>
        <w:t>Test Setup and Plan</w:t>
      </w:r>
      <w:bookmarkEnd w:id="20"/>
    </w:p>
    <w:p w14:paraId="6ADE87CE" w14:textId="2AC357A8" w:rsidR="00307D50" w:rsidRDefault="00307D50" w:rsidP="00307D50">
      <w:pPr>
        <w:pStyle w:val="Overskrift3"/>
        <w:rPr>
          <w:lang w:val="en-GB"/>
        </w:rPr>
      </w:pPr>
      <w:r>
        <w:rPr>
          <w:lang w:val="en-GB"/>
        </w:rPr>
        <w:t>Initial tests</w:t>
      </w:r>
    </w:p>
    <w:p w14:paraId="2306871F" w14:textId="462EBDBC" w:rsidR="00307D50" w:rsidRDefault="00307D50" w:rsidP="00307D50">
      <w:pPr>
        <w:pStyle w:val="Brdtekst"/>
        <w:rPr>
          <w:lang w:val="en-GB"/>
        </w:rPr>
      </w:pPr>
      <w:r>
        <w:rPr>
          <w:lang w:val="en-GB"/>
        </w:rPr>
        <w:t xml:space="preserve">After getting the groundwork of the program up and running, the first tests that were done were basic movement from point A to point B, with a path given by the RRT*-algorithm. Extracting the start-point from the snakes position, and setting a goal-point some distance away inside the maze. </w:t>
      </w:r>
    </w:p>
    <w:p w14:paraId="048BFFA4" w14:textId="36CDFC4B" w:rsidR="00307D50" w:rsidRDefault="00CB25A7" w:rsidP="00307D50">
      <w:pPr>
        <w:pStyle w:val="Brdtekst"/>
        <w:rPr>
          <w:lang w:val="en-GB"/>
        </w:rPr>
      </w:pPr>
      <w:r>
        <w:rPr>
          <w:lang w:val="en-GB"/>
        </w:rPr>
        <w:t xml:space="preserve">This was to test the general movement of the snake, and what kind of controller that was needed to regulate the snakes movement. </w:t>
      </w:r>
    </w:p>
    <w:p w14:paraId="1754948E" w14:textId="77777777" w:rsidR="004F019B" w:rsidRPr="00307D50" w:rsidRDefault="004F019B" w:rsidP="00307D50">
      <w:pPr>
        <w:pStyle w:val="Brdtekst"/>
        <w:rPr>
          <w:lang w:val="en-GB"/>
        </w:rPr>
      </w:pPr>
      <w:bookmarkStart w:id="21" w:name="_GoBack"/>
      <w:bookmarkEnd w:id="21"/>
    </w:p>
    <w:p w14:paraId="1B707695" w14:textId="59DC68AF" w:rsidR="00F56DC0" w:rsidRDefault="00F56DC0" w:rsidP="00F56DC0">
      <w:pPr>
        <w:pStyle w:val="Overskrift2"/>
        <w:rPr>
          <w:lang w:val="en-GB"/>
        </w:rPr>
      </w:pPr>
      <w:bookmarkStart w:id="22" w:name="_Toc23239400"/>
      <w:r>
        <w:rPr>
          <w:lang w:val="en-GB"/>
        </w:rPr>
        <w:t>Computer Analysis Programs</w:t>
      </w:r>
      <w:bookmarkEnd w:id="22"/>
    </w:p>
    <w:p w14:paraId="2A5D56EC" w14:textId="7D5E418E" w:rsidR="00F56DC0" w:rsidRDefault="00F56DC0" w:rsidP="00F56DC0">
      <w:pPr>
        <w:pStyle w:val="Overskrift2"/>
        <w:rPr>
          <w:lang w:val="en-GB"/>
        </w:rPr>
      </w:pPr>
      <w:bookmarkStart w:id="23" w:name="_Toc23239401"/>
      <w:r>
        <w:rPr>
          <w:lang w:val="en-GB"/>
        </w:rPr>
        <w:t>Communication</w:t>
      </w:r>
      <w:bookmarkEnd w:id="23"/>
    </w:p>
    <w:p w14:paraId="2405D235" w14:textId="7DC1CAC8" w:rsidR="00B47439" w:rsidRPr="00B47439" w:rsidRDefault="00B47439" w:rsidP="00B47439">
      <w:pPr>
        <w:pStyle w:val="Brdtekst"/>
        <w:rPr>
          <w:lang w:val="en-GB"/>
        </w:rPr>
      </w:pPr>
      <w:r>
        <w:rPr>
          <w:lang w:val="en-GB"/>
        </w:rPr>
        <w:t xml:space="preserve">There is only communication going into two different branches in this project. One branch is between the PC and the ESP32 controlling the snake, the other one is between the PC and the ESP32-CAM. </w:t>
      </w:r>
      <w:r w:rsidR="00FE273C">
        <w:rPr>
          <w:lang w:val="en-GB"/>
        </w:rPr>
        <w:t>The communication goes both ways in these two branches.</w:t>
      </w:r>
    </w:p>
    <w:p w14:paraId="49B195AD" w14:textId="3A30F98F" w:rsidR="00F56DC0" w:rsidRDefault="00F56DC0" w:rsidP="00F56DC0">
      <w:pPr>
        <w:pStyle w:val="Overskrift3"/>
        <w:rPr>
          <w:lang w:val="en-GB"/>
        </w:rPr>
      </w:pPr>
      <w:bookmarkStart w:id="24" w:name="_Toc23239402"/>
      <w:r>
        <w:rPr>
          <w:lang w:val="en-GB"/>
        </w:rPr>
        <w:lastRenderedPageBreak/>
        <w:t>Communication between ESP32 and PC</w:t>
      </w:r>
      <w:bookmarkEnd w:id="24"/>
    </w:p>
    <w:p w14:paraId="1C8807D3" w14:textId="3400CB49" w:rsidR="000E7458" w:rsidRDefault="005E33C3" w:rsidP="000E7458">
      <w:pPr>
        <w:rPr>
          <w:lang w:val="en-GB"/>
        </w:rPr>
      </w:pPr>
      <w:r>
        <w:rPr>
          <w:lang w:val="en-GB"/>
        </w:rPr>
        <w:t>The communication between the ESP32</w:t>
      </w:r>
      <w:r w:rsidR="00A01D19">
        <w:rPr>
          <w:lang w:val="en-GB"/>
        </w:rPr>
        <w:t xml:space="preserve"> and the PC uses UDP. This is a very simple protocol to communicate via, as it works with a “fire and forget”-concept. There is no response </w:t>
      </w:r>
      <w:r w:rsidR="00C43B5C">
        <w:rPr>
          <w:lang w:val="en-GB"/>
        </w:rPr>
        <w:t xml:space="preserve">built into the protocol on whether the package was received, if it was corrupted or if the receiver was not there to accept the package. </w:t>
      </w:r>
      <w:r w:rsidR="003C7750">
        <w:rPr>
          <w:lang w:val="en-GB"/>
        </w:rPr>
        <w:t xml:space="preserve">By using this protocol, there had to be some redundancies built into the communication manually, to ensure that the package was received, and the task was done. </w:t>
      </w:r>
    </w:p>
    <w:p w14:paraId="2EC7F1A8" w14:textId="0D76C5CF" w:rsidR="0025400C" w:rsidRDefault="0025400C" w:rsidP="0025400C">
      <w:pPr>
        <w:pStyle w:val="Overskrift4"/>
        <w:rPr>
          <w:lang w:val="en-GB"/>
        </w:rPr>
      </w:pPr>
      <w:r>
        <w:rPr>
          <w:lang w:val="en-GB"/>
        </w:rPr>
        <w:t>Communication Protocol</w:t>
      </w:r>
    </w:p>
    <w:p w14:paraId="2482EFC5" w14:textId="5E15D56F" w:rsidR="001F05E8" w:rsidRDefault="0025400C" w:rsidP="0025400C">
      <w:pPr>
        <w:rPr>
          <w:lang w:val="en-GB"/>
        </w:rPr>
      </w:pPr>
      <w:r>
        <w:rPr>
          <w:lang w:val="en-GB"/>
        </w:rPr>
        <w:t>The protocol between the PC and ESP32 is quite a simple one. What has been done is basically create a system where the PC sends commands, and the ESP32 responds with “a” or “d” depending on the task it has been tasked with doing.</w:t>
      </w:r>
      <w:r w:rsidR="001F05E8">
        <w:rPr>
          <w:lang w:val="en-GB"/>
        </w:rPr>
        <w:t xml:space="preserve"> The command is sent from the PC in the form of </w:t>
      </w:r>
      <w:r w:rsidR="00E4163C">
        <w:rPr>
          <w:lang w:val="en-GB"/>
        </w:rPr>
        <w:t xml:space="preserve">bytes. The ESP32 then reads this as a byte array, and </w:t>
      </w:r>
      <w:r w:rsidR="0035238E">
        <w:rPr>
          <w:lang w:val="en-GB"/>
        </w:rPr>
        <w:t>interprets this as ASCII-characters.</w:t>
      </w:r>
      <w:r>
        <w:rPr>
          <w:lang w:val="en-GB"/>
        </w:rPr>
        <w:t xml:space="preserve"> Seen under is a spreadsheet which </w:t>
      </w:r>
      <w:r w:rsidR="00AC37EA">
        <w:rPr>
          <w:lang w:val="en-GB"/>
        </w:rPr>
        <w:t>shows all possible commands.</w:t>
      </w:r>
    </w:p>
    <w:p w14:paraId="12DF750E" w14:textId="77777777" w:rsidR="00AC37EA" w:rsidRDefault="00AC37EA" w:rsidP="0025400C">
      <w:pPr>
        <w:rPr>
          <w:lang w:val="en-GB"/>
        </w:rPr>
      </w:pPr>
    </w:p>
    <w:tbl>
      <w:tblPr>
        <w:tblStyle w:val="Tabellrutenett"/>
        <w:tblW w:w="0" w:type="auto"/>
        <w:tblLook w:val="04A0" w:firstRow="1" w:lastRow="0" w:firstColumn="1" w:lastColumn="0" w:noHBand="0" w:noVBand="1"/>
      </w:tblPr>
      <w:tblGrid>
        <w:gridCol w:w="1980"/>
        <w:gridCol w:w="2977"/>
        <w:gridCol w:w="4103"/>
      </w:tblGrid>
      <w:tr w:rsidR="00AC37EA" w14:paraId="6A347041" w14:textId="77777777" w:rsidTr="00ED6FB3">
        <w:tc>
          <w:tcPr>
            <w:tcW w:w="1980" w:type="dxa"/>
          </w:tcPr>
          <w:p w14:paraId="60EC84C2" w14:textId="4561E7E1" w:rsidR="00AC37EA" w:rsidRPr="006F4548" w:rsidRDefault="00AC37EA" w:rsidP="0025400C">
            <w:pPr>
              <w:rPr>
                <w:b/>
                <w:bCs/>
                <w:u w:val="single"/>
                <w:lang w:val="en-GB"/>
              </w:rPr>
            </w:pPr>
            <w:r w:rsidRPr="006F4548">
              <w:rPr>
                <w:b/>
                <w:bCs/>
                <w:u w:val="single"/>
                <w:lang w:val="en-GB"/>
              </w:rPr>
              <w:t>Command sent</w:t>
            </w:r>
          </w:p>
        </w:tc>
        <w:tc>
          <w:tcPr>
            <w:tcW w:w="2977" w:type="dxa"/>
          </w:tcPr>
          <w:p w14:paraId="6CADF1B2" w14:textId="6C7AF103" w:rsidR="00AC37EA" w:rsidRPr="006F4548" w:rsidRDefault="00AC37EA" w:rsidP="0025400C">
            <w:pPr>
              <w:rPr>
                <w:b/>
                <w:bCs/>
                <w:u w:val="single"/>
                <w:lang w:val="en-GB"/>
              </w:rPr>
            </w:pPr>
            <w:r w:rsidRPr="006F4548">
              <w:rPr>
                <w:b/>
                <w:bCs/>
                <w:u w:val="single"/>
                <w:lang w:val="en-GB"/>
              </w:rPr>
              <w:t>Response</w:t>
            </w:r>
          </w:p>
        </w:tc>
        <w:tc>
          <w:tcPr>
            <w:tcW w:w="4103" w:type="dxa"/>
          </w:tcPr>
          <w:p w14:paraId="681E3718" w14:textId="7AC2F21F" w:rsidR="00AC37EA" w:rsidRPr="006F4548" w:rsidRDefault="006F4548" w:rsidP="0025400C">
            <w:pPr>
              <w:rPr>
                <w:b/>
                <w:bCs/>
                <w:u w:val="single"/>
                <w:lang w:val="en-GB"/>
              </w:rPr>
            </w:pPr>
            <w:r w:rsidRPr="006F4548">
              <w:rPr>
                <w:b/>
                <w:bCs/>
                <w:u w:val="single"/>
                <w:lang w:val="en-GB"/>
              </w:rPr>
              <w:t>Snake’s task</w:t>
            </w:r>
          </w:p>
        </w:tc>
      </w:tr>
      <w:tr w:rsidR="00AC37EA" w14:paraId="3D3772AD" w14:textId="77777777" w:rsidTr="00ED6FB3">
        <w:tc>
          <w:tcPr>
            <w:tcW w:w="1980" w:type="dxa"/>
          </w:tcPr>
          <w:p w14:paraId="78C353F6" w14:textId="022E3541" w:rsidR="00AC37EA" w:rsidRDefault="006F4548" w:rsidP="0025400C">
            <w:pPr>
              <w:rPr>
                <w:lang w:val="en-GB"/>
              </w:rPr>
            </w:pPr>
            <w:r>
              <w:rPr>
                <w:lang w:val="en-GB"/>
              </w:rPr>
              <w:t>“f”</w:t>
            </w:r>
          </w:p>
        </w:tc>
        <w:tc>
          <w:tcPr>
            <w:tcW w:w="2977" w:type="dxa"/>
          </w:tcPr>
          <w:p w14:paraId="71E23F81" w14:textId="77777777" w:rsidR="00AC37EA" w:rsidRDefault="00D92734" w:rsidP="0025400C">
            <w:pPr>
              <w:rPr>
                <w:lang w:val="en-GB"/>
              </w:rPr>
            </w:pPr>
            <w:r>
              <w:rPr>
                <w:lang w:val="en-GB"/>
              </w:rPr>
              <w:t>“a” after activating flag</w:t>
            </w:r>
          </w:p>
          <w:p w14:paraId="78790936" w14:textId="6C97697F" w:rsidR="00646BC3" w:rsidRDefault="00646BC3" w:rsidP="0025400C">
            <w:pPr>
              <w:rPr>
                <w:lang w:val="en-GB"/>
              </w:rPr>
            </w:pPr>
            <w:r>
              <w:rPr>
                <w:lang w:val="en-GB"/>
              </w:rPr>
              <w:t xml:space="preserve">“d” after </w:t>
            </w:r>
            <w:r w:rsidR="005E07BF">
              <w:rPr>
                <w:lang w:val="en-GB"/>
              </w:rPr>
              <w:t>performing task</w:t>
            </w:r>
          </w:p>
        </w:tc>
        <w:tc>
          <w:tcPr>
            <w:tcW w:w="4103" w:type="dxa"/>
          </w:tcPr>
          <w:p w14:paraId="56635EC4" w14:textId="7892C078" w:rsidR="00AC37EA" w:rsidRDefault="00D92734" w:rsidP="0025400C">
            <w:pPr>
              <w:rPr>
                <w:lang w:val="en-GB"/>
              </w:rPr>
            </w:pPr>
            <w:r>
              <w:rPr>
                <w:lang w:val="en-GB"/>
              </w:rPr>
              <w:t>Move forward one cycle</w:t>
            </w:r>
          </w:p>
        </w:tc>
      </w:tr>
      <w:tr w:rsidR="00AC37EA" w14:paraId="1942BE5C" w14:textId="77777777" w:rsidTr="00ED6FB3">
        <w:tc>
          <w:tcPr>
            <w:tcW w:w="1980" w:type="dxa"/>
          </w:tcPr>
          <w:p w14:paraId="133718CA" w14:textId="40FE73CA" w:rsidR="00AC37EA" w:rsidRDefault="00D92734" w:rsidP="0025400C">
            <w:pPr>
              <w:rPr>
                <w:lang w:val="en-GB"/>
              </w:rPr>
            </w:pPr>
            <w:r>
              <w:rPr>
                <w:lang w:val="en-GB"/>
              </w:rPr>
              <w:t>“b”</w:t>
            </w:r>
          </w:p>
        </w:tc>
        <w:tc>
          <w:tcPr>
            <w:tcW w:w="2977" w:type="dxa"/>
          </w:tcPr>
          <w:p w14:paraId="15931F8D" w14:textId="77777777" w:rsidR="00AC37EA" w:rsidRDefault="00D92734" w:rsidP="0025400C">
            <w:pPr>
              <w:rPr>
                <w:lang w:val="en-GB"/>
              </w:rPr>
            </w:pPr>
            <w:r>
              <w:rPr>
                <w:lang w:val="en-GB"/>
              </w:rPr>
              <w:t>“a” after activating flag</w:t>
            </w:r>
          </w:p>
          <w:p w14:paraId="43BEAADD" w14:textId="4FCB229A" w:rsidR="005E07BF" w:rsidRDefault="005E07BF" w:rsidP="0025400C">
            <w:pPr>
              <w:rPr>
                <w:lang w:val="en-GB"/>
              </w:rPr>
            </w:pPr>
            <w:r>
              <w:rPr>
                <w:lang w:val="en-GB"/>
              </w:rPr>
              <w:t>“d” after performing task</w:t>
            </w:r>
          </w:p>
        </w:tc>
        <w:tc>
          <w:tcPr>
            <w:tcW w:w="4103" w:type="dxa"/>
          </w:tcPr>
          <w:p w14:paraId="04ADC3F2" w14:textId="7466B8C5" w:rsidR="00AC37EA" w:rsidRDefault="00D92734" w:rsidP="0025400C">
            <w:pPr>
              <w:rPr>
                <w:lang w:val="en-GB"/>
              </w:rPr>
            </w:pPr>
            <w:r>
              <w:rPr>
                <w:lang w:val="en-GB"/>
              </w:rPr>
              <w:t>Moves backward one cycle</w:t>
            </w:r>
          </w:p>
        </w:tc>
      </w:tr>
      <w:tr w:rsidR="00AC37EA" w:rsidRPr="00EE25CB" w14:paraId="74F5015F" w14:textId="77777777" w:rsidTr="00ED6FB3">
        <w:tc>
          <w:tcPr>
            <w:tcW w:w="1980" w:type="dxa"/>
          </w:tcPr>
          <w:p w14:paraId="308D7FAD" w14:textId="113DDAF9" w:rsidR="00AC37EA" w:rsidRDefault="00D92734" w:rsidP="0025400C">
            <w:pPr>
              <w:rPr>
                <w:lang w:val="en-GB"/>
              </w:rPr>
            </w:pPr>
            <w:r>
              <w:rPr>
                <w:lang w:val="en-GB"/>
              </w:rPr>
              <w:t>“v”</w:t>
            </w:r>
          </w:p>
        </w:tc>
        <w:tc>
          <w:tcPr>
            <w:tcW w:w="2977" w:type="dxa"/>
          </w:tcPr>
          <w:p w14:paraId="5E7D66CF" w14:textId="77777777" w:rsidR="00AC37EA" w:rsidRDefault="00F0598A" w:rsidP="0025400C">
            <w:pPr>
              <w:rPr>
                <w:lang w:val="en-GB"/>
              </w:rPr>
            </w:pPr>
            <w:r>
              <w:rPr>
                <w:lang w:val="en-GB"/>
              </w:rPr>
              <w:t>“a” after</w:t>
            </w:r>
            <w:r w:rsidR="005E07BF">
              <w:rPr>
                <w:lang w:val="en-GB"/>
              </w:rPr>
              <w:t xml:space="preserve"> activating flag</w:t>
            </w:r>
          </w:p>
          <w:p w14:paraId="3F67E8CA" w14:textId="1A549CA6" w:rsidR="005E07BF" w:rsidRDefault="005E07BF" w:rsidP="0025400C">
            <w:pPr>
              <w:rPr>
                <w:lang w:val="en-GB"/>
              </w:rPr>
            </w:pPr>
            <w:r>
              <w:rPr>
                <w:lang w:val="en-GB"/>
              </w:rPr>
              <w:t>“d” after performing task</w:t>
            </w:r>
          </w:p>
        </w:tc>
        <w:tc>
          <w:tcPr>
            <w:tcW w:w="4103" w:type="dxa"/>
          </w:tcPr>
          <w:p w14:paraId="105A582A" w14:textId="4044DF3F" w:rsidR="00AC37EA" w:rsidRDefault="00F0598A" w:rsidP="0025400C">
            <w:pPr>
              <w:rPr>
                <w:lang w:val="en-GB"/>
              </w:rPr>
            </w:pPr>
            <w:r>
              <w:rPr>
                <w:lang w:val="en-GB"/>
              </w:rPr>
              <w:t>Lateral shift left</w:t>
            </w:r>
            <w:r w:rsidR="00646BC3">
              <w:rPr>
                <w:lang w:val="en-GB"/>
              </w:rPr>
              <w:t xml:space="preserve"> one cycle</w:t>
            </w:r>
          </w:p>
        </w:tc>
      </w:tr>
      <w:tr w:rsidR="00AC37EA" w:rsidRPr="00EE25CB" w14:paraId="2E51B887" w14:textId="77777777" w:rsidTr="00ED6FB3">
        <w:tc>
          <w:tcPr>
            <w:tcW w:w="1980" w:type="dxa"/>
          </w:tcPr>
          <w:p w14:paraId="7642899A" w14:textId="70E67E91" w:rsidR="00AC37EA" w:rsidRDefault="00F0598A" w:rsidP="0025400C">
            <w:pPr>
              <w:rPr>
                <w:lang w:val="en-GB"/>
              </w:rPr>
            </w:pPr>
            <w:r>
              <w:rPr>
                <w:lang w:val="en-GB"/>
              </w:rPr>
              <w:t>“h”</w:t>
            </w:r>
          </w:p>
        </w:tc>
        <w:tc>
          <w:tcPr>
            <w:tcW w:w="2977" w:type="dxa"/>
          </w:tcPr>
          <w:p w14:paraId="7CA8208F" w14:textId="77777777" w:rsidR="00AC37EA" w:rsidRDefault="00F0598A" w:rsidP="0025400C">
            <w:pPr>
              <w:rPr>
                <w:lang w:val="en-GB"/>
              </w:rPr>
            </w:pPr>
            <w:r>
              <w:rPr>
                <w:lang w:val="en-GB"/>
              </w:rPr>
              <w:t>“a” after</w:t>
            </w:r>
            <w:r w:rsidR="005E07BF">
              <w:rPr>
                <w:lang w:val="en-GB"/>
              </w:rPr>
              <w:t xml:space="preserve"> activating flag</w:t>
            </w:r>
          </w:p>
          <w:p w14:paraId="71A5CEF4" w14:textId="7D35F713" w:rsidR="005E07BF" w:rsidRDefault="005E07BF" w:rsidP="0025400C">
            <w:pPr>
              <w:rPr>
                <w:lang w:val="en-GB"/>
              </w:rPr>
            </w:pPr>
            <w:r>
              <w:rPr>
                <w:lang w:val="en-GB"/>
              </w:rPr>
              <w:t>“d” after performing task</w:t>
            </w:r>
          </w:p>
        </w:tc>
        <w:tc>
          <w:tcPr>
            <w:tcW w:w="4103" w:type="dxa"/>
          </w:tcPr>
          <w:p w14:paraId="01016A25" w14:textId="47AB1A16" w:rsidR="00AC37EA" w:rsidRDefault="00F0598A" w:rsidP="0025400C">
            <w:pPr>
              <w:rPr>
                <w:lang w:val="en-GB"/>
              </w:rPr>
            </w:pPr>
            <w:r>
              <w:rPr>
                <w:lang w:val="en-GB"/>
              </w:rPr>
              <w:t>Lateral shift right</w:t>
            </w:r>
            <w:r w:rsidR="003A585E">
              <w:rPr>
                <w:lang w:val="en-GB"/>
              </w:rPr>
              <w:t xml:space="preserve"> one cycle</w:t>
            </w:r>
          </w:p>
        </w:tc>
      </w:tr>
      <w:tr w:rsidR="00AC37EA" w14:paraId="296BA068" w14:textId="77777777" w:rsidTr="00ED6FB3">
        <w:tc>
          <w:tcPr>
            <w:tcW w:w="1980" w:type="dxa"/>
          </w:tcPr>
          <w:p w14:paraId="1020D788" w14:textId="170202BD" w:rsidR="00AC37EA" w:rsidRDefault="00F0598A" w:rsidP="0025400C">
            <w:pPr>
              <w:rPr>
                <w:lang w:val="en-GB"/>
              </w:rPr>
            </w:pPr>
            <w:r>
              <w:rPr>
                <w:lang w:val="en-GB"/>
              </w:rPr>
              <w:t>“s”</w:t>
            </w:r>
          </w:p>
        </w:tc>
        <w:tc>
          <w:tcPr>
            <w:tcW w:w="2977" w:type="dxa"/>
          </w:tcPr>
          <w:p w14:paraId="56F93C22" w14:textId="6DA15BD1" w:rsidR="00AC37EA" w:rsidRDefault="00F0598A" w:rsidP="0025400C">
            <w:pPr>
              <w:rPr>
                <w:lang w:val="en-GB"/>
              </w:rPr>
            </w:pPr>
            <w:r>
              <w:rPr>
                <w:lang w:val="en-GB"/>
              </w:rPr>
              <w:t>“</w:t>
            </w:r>
            <w:r w:rsidR="00ED6FB3">
              <w:rPr>
                <w:lang w:val="en-GB"/>
              </w:rPr>
              <w:t>a” after deactivating flags</w:t>
            </w:r>
          </w:p>
        </w:tc>
        <w:tc>
          <w:tcPr>
            <w:tcW w:w="4103" w:type="dxa"/>
          </w:tcPr>
          <w:p w14:paraId="3284BDA1" w14:textId="241B3A92" w:rsidR="00AC37EA" w:rsidRDefault="00ED6FB3" w:rsidP="0025400C">
            <w:pPr>
              <w:rPr>
                <w:lang w:val="en-GB"/>
              </w:rPr>
            </w:pPr>
            <w:r>
              <w:rPr>
                <w:lang w:val="en-GB"/>
              </w:rPr>
              <w:t>Stops all movement</w:t>
            </w:r>
          </w:p>
        </w:tc>
      </w:tr>
      <w:tr w:rsidR="00AC37EA" w14:paraId="31EAA2E3" w14:textId="77777777" w:rsidTr="00ED6FB3">
        <w:tc>
          <w:tcPr>
            <w:tcW w:w="1980" w:type="dxa"/>
          </w:tcPr>
          <w:p w14:paraId="20F5843C" w14:textId="3987C716" w:rsidR="00AC37EA" w:rsidRDefault="00ED6FB3" w:rsidP="0025400C">
            <w:pPr>
              <w:rPr>
                <w:lang w:val="en-GB"/>
              </w:rPr>
            </w:pPr>
            <w:r>
              <w:rPr>
                <w:lang w:val="en-GB"/>
              </w:rPr>
              <w:t>“r”</w:t>
            </w:r>
          </w:p>
        </w:tc>
        <w:tc>
          <w:tcPr>
            <w:tcW w:w="2977" w:type="dxa"/>
          </w:tcPr>
          <w:p w14:paraId="6743327B" w14:textId="77777777" w:rsidR="00AC37EA" w:rsidRDefault="00ED6FB3" w:rsidP="0025400C">
            <w:pPr>
              <w:rPr>
                <w:lang w:val="en-GB"/>
              </w:rPr>
            </w:pPr>
            <w:r>
              <w:rPr>
                <w:lang w:val="en-GB"/>
              </w:rPr>
              <w:t>“a” after deactivating flags</w:t>
            </w:r>
          </w:p>
          <w:p w14:paraId="05DEAC18" w14:textId="0ABC848E" w:rsidR="003A585E" w:rsidRDefault="003A585E" w:rsidP="0025400C">
            <w:pPr>
              <w:rPr>
                <w:lang w:val="en-GB"/>
              </w:rPr>
            </w:pPr>
            <w:r>
              <w:rPr>
                <w:lang w:val="en-GB"/>
              </w:rPr>
              <w:t>“d” after performing task</w:t>
            </w:r>
          </w:p>
        </w:tc>
        <w:tc>
          <w:tcPr>
            <w:tcW w:w="4103" w:type="dxa"/>
          </w:tcPr>
          <w:p w14:paraId="4A7CD455" w14:textId="21D06D6D" w:rsidR="00AC37EA" w:rsidRDefault="00ED6FB3" w:rsidP="0025400C">
            <w:pPr>
              <w:rPr>
                <w:lang w:val="en-GB"/>
              </w:rPr>
            </w:pPr>
            <w:r>
              <w:rPr>
                <w:lang w:val="en-GB"/>
              </w:rPr>
              <w:t>Stops movement, resets position</w:t>
            </w:r>
            <w:r w:rsidR="00250D04">
              <w:rPr>
                <w:lang w:val="en-GB"/>
              </w:rPr>
              <w:t>s</w:t>
            </w:r>
          </w:p>
        </w:tc>
      </w:tr>
      <w:tr w:rsidR="00AC37EA" w:rsidRPr="00EE25CB" w14:paraId="0A985A24" w14:textId="77777777" w:rsidTr="00ED6FB3">
        <w:tc>
          <w:tcPr>
            <w:tcW w:w="1980" w:type="dxa"/>
          </w:tcPr>
          <w:p w14:paraId="1177A86C" w14:textId="410BAEA1" w:rsidR="00AC37EA" w:rsidRDefault="00250D04" w:rsidP="0025400C">
            <w:pPr>
              <w:rPr>
                <w:lang w:val="en-GB"/>
              </w:rPr>
            </w:pPr>
            <w:r>
              <w:rPr>
                <w:lang w:val="en-GB"/>
              </w:rPr>
              <w:t>“</w:t>
            </w:r>
            <w:proofErr w:type="spellStart"/>
            <w:r>
              <w:rPr>
                <w:lang w:val="en-GB"/>
              </w:rPr>
              <w:t>tXXX</w:t>
            </w:r>
            <w:proofErr w:type="spellEnd"/>
            <w:r>
              <w:rPr>
                <w:lang w:val="en-GB"/>
              </w:rPr>
              <w:t xml:space="preserve">” </w:t>
            </w:r>
          </w:p>
        </w:tc>
        <w:tc>
          <w:tcPr>
            <w:tcW w:w="2977" w:type="dxa"/>
          </w:tcPr>
          <w:p w14:paraId="12359CE7" w14:textId="77777777" w:rsidR="00AC37EA" w:rsidRDefault="00250D04" w:rsidP="0025400C">
            <w:pPr>
              <w:rPr>
                <w:lang w:val="en-GB"/>
              </w:rPr>
            </w:pPr>
            <w:r>
              <w:rPr>
                <w:lang w:val="en-GB"/>
              </w:rPr>
              <w:t>“a” before activating</w:t>
            </w:r>
          </w:p>
          <w:p w14:paraId="3684F56D" w14:textId="6A9E8664" w:rsidR="00250D04" w:rsidRDefault="00250D04" w:rsidP="0025400C">
            <w:pPr>
              <w:rPr>
                <w:lang w:val="en-GB"/>
              </w:rPr>
            </w:pPr>
            <w:r>
              <w:rPr>
                <w:lang w:val="en-GB"/>
              </w:rPr>
              <w:t>“d” after performing task</w:t>
            </w:r>
          </w:p>
        </w:tc>
        <w:tc>
          <w:tcPr>
            <w:tcW w:w="4103" w:type="dxa"/>
          </w:tcPr>
          <w:p w14:paraId="25C8274C" w14:textId="51B7BA67" w:rsidR="00AC37EA" w:rsidRDefault="00BE48E3" w:rsidP="0025400C">
            <w:pPr>
              <w:rPr>
                <w:lang w:val="en-GB"/>
              </w:rPr>
            </w:pPr>
            <w:r>
              <w:rPr>
                <w:lang w:val="en-GB"/>
              </w:rPr>
              <w:t>Starts turning, XXX is the degrees to turn where 090 would be straight</w:t>
            </w:r>
          </w:p>
        </w:tc>
      </w:tr>
      <w:tr w:rsidR="00DB080C" w:rsidRPr="00EE25CB" w14:paraId="6F3D1EA4" w14:textId="77777777" w:rsidTr="00ED6FB3">
        <w:tc>
          <w:tcPr>
            <w:tcW w:w="1980" w:type="dxa"/>
          </w:tcPr>
          <w:p w14:paraId="58122D42" w14:textId="1305ABDD" w:rsidR="00DB080C" w:rsidRDefault="00BD230E" w:rsidP="0025400C">
            <w:pPr>
              <w:rPr>
                <w:lang w:val="en-GB"/>
              </w:rPr>
            </w:pPr>
            <w:r>
              <w:rPr>
                <w:lang w:val="en-GB"/>
              </w:rPr>
              <w:t>“</w:t>
            </w:r>
            <w:proofErr w:type="spellStart"/>
            <w:r>
              <w:rPr>
                <w:lang w:val="en-GB"/>
              </w:rPr>
              <w:t>pXXX</w:t>
            </w:r>
            <w:proofErr w:type="spellEnd"/>
            <w:r>
              <w:rPr>
                <w:lang w:val="en-GB"/>
              </w:rPr>
              <w:t>”</w:t>
            </w:r>
          </w:p>
        </w:tc>
        <w:tc>
          <w:tcPr>
            <w:tcW w:w="2977" w:type="dxa"/>
          </w:tcPr>
          <w:p w14:paraId="4C5F3323" w14:textId="1A92CD52" w:rsidR="00DB080C" w:rsidRDefault="00BD230E" w:rsidP="0025400C">
            <w:pPr>
              <w:rPr>
                <w:lang w:val="en-GB"/>
              </w:rPr>
            </w:pPr>
            <w:r>
              <w:rPr>
                <w:lang w:val="en-GB"/>
              </w:rPr>
              <w:t>“</w:t>
            </w:r>
            <w:r w:rsidR="00295BDE">
              <w:rPr>
                <w:lang w:val="en-GB"/>
              </w:rPr>
              <w:t>a” after performing task</w:t>
            </w:r>
          </w:p>
        </w:tc>
        <w:tc>
          <w:tcPr>
            <w:tcW w:w="4103" w:type="dxa"/>
          </w:tcPr>
          <w:p w14:paraId="7B39B0B6" w14:textId="6D4B3510" w:rsidR="00DB080C" w:rsidRDefault="00295BDE" w:rsidP="0025400C">
            <w:pPr>
              <w:rPr>
                <w:lang w:val="en-GB"/>
              </w:rPr>
            </w:pPr>
            <w:r>
              <w:rPr>
                <w:lang w:val="en-GB"/>
              </w:rPr>
              <w:t>Changes the period-parameter for the movement. XXX is the sum to change to, this is then multiplied by 1000.</w:t>
            </w:r>
          </w:p>
        </w:tc>
      </w:tr>
      <w:tr w:rsidR="00295BDE" w:rsidRPr="00EE25CB" w14:paraId="58E0B9F5" w14:textId="77777777" w:rsidTr="00ED6FB3">
        <w:tc>
          <w:tcPr>
            <w:tcW w:w="1980" w:type="dxa"/>
          </w:tcPr>
          <w:p w14:paraId="541CF8C7" w14:textId="2661FADF" w:rsidR="00295BDE" w:rsidRDefault="00295BDE" w:rsidP="0025400C">
            <w:pPr>
              <w:rPr>
                <w:lang w:val="en-GB"/>
              </w:rPr>
            </w:pPr>
            <w:r>
              <w:rPr>
                <w:lang w:val="en-GB"/>
              </w:rPr>
              <w:t>“</w:t>
            </w:r>
            <w:proofErr w:type="spellStart"/>
            <w:r w:rsidR="00FE7B4E">
              <w:rPr>
                <w:lang w:val="en-GB"/>
              </w:rPr>
              <w:t>aXX</w:t>
            </w:r>
            <w:proofErr w:type="spellEnd"/>
            <w:r w:rsidR="00FE7B4E">
              <w:rPr>
                <w:lang w:val="en-GB"/>
              </w:rPr>
              <w:t>”</w:t>
            </w:r>
          </w:p>
        </w:tc>
        <w:tc>
          <w:tcPr>
            <w:tcW w:w="2977" w:type="dxa"/>
          </w:tcPr>
          <w:p w14:paraId="7680D1C4" w14:textId="782925F6" w:rsidR="00295BDE" w:rsidRDefault="00FE7B4E" w:rsidP="0025400C">
            <w:pPr>
              <w:rPr>
                <w:lang w:val="en-GB"/>
              </w:rPr>
            </w:pPr>
            <w:r>
              <w:rPr>
                <w:lang w:val="en-GB"/>
              </w:rPr>
              <w:t>“a” after performing task</w:t>
            </w:r>
          </w:p>
        </w:tc>
        <w:tc>
          <w:tcPr>
            <w:tcW w:w="4103" w:type="dxa"/>
          </w:tcPr>
          <w:p w14:paraId="46FC51F3" w14:textId="6E15ED9D" w:rsidR="00295BDE" w:rsidRDefault="00FE7B4E" w:rsidP="0025400C">
            <w:pPr>
              <w:rPr>
                <w:lang w:val="en-GB"/>
              </w:rPr>
            </w:pPr>
            <w:r>
              <w:rPr>
                <w:lang w:val="en-GB"/>
              </w:rPr>
              <w:t xml:space="preserve">Changes the amplitude-parameter for the movement. XX is the sum to change to. </w:t>
            </w:r>
          </w:p>
        </w:tc>
      </w:tr>
      <w:tr w:rsidR="00F17E2A" w:rsidRPr="00EE25CB" w14:paraId="5CFA16B8" w14:textId="77777777" w:rsidTr="00ED6FB3">
        <w:tc>
          <w:tcPr>
            <w:tcW w:w="1980" w:type="dxa"/>
          </w:tcPr>
          <w:p w14:paraId="71346FD0" w14:textId="39884B8D" w:rsidR="00F17E2A" w:rsidRDefault="00F17E2A" w:rsidP="0025400C">
            <w:pPr>
              <w:rPr>
                <w:lang w:val="en-GB"/>
              </w:rPr>
            </w:pPr>
            <w:r>
              <w:rPr>
                <w:lang w:val="en-GB"/>
              </w:rPr>
              <w:t>Anything else</w:t>
            </w:r>
          </w:p>
        </w:tc>
        <w:tc>
          <w:tcPr>
            <w:tcW w:w="2977" w:type="dxa"/>
          </w:tcPr>
          <w:p w14:paraId="03B2818B" w14:textId="22EBC931" w:rsidR="00F17E2A" w:rsidRDefault="00F17E2A" w:rsidP="0025400C">
            <w:pPr>
              <w:rPr>
                <w:lang w:val="en-GB"/>
              </w:rPr>
            </w:pPr>
            <w:r>
              <w:rPr>
                <w:lang w:val="en-GB"/>
              </w:rPr>
              <w:t>“x” after receiving</w:t>
            </w:r>
            <w:r w:rsidR="003A585E">
              <w:rPr>
                <w:lang w:val="en-GB"/>
              </w:rPr>
              <w:t xml:space="preserve"> command</w:t>
            </w:r>
          </w:p>
        </w:tc>
        <w:tc>
          <w:tcPr>
            <w:tcW w:w="4103" w:type="dxa"/>
          </w:tcPr>
          <w:p w14:paraId="72205216" w14:textId="5E91B4DD" w:rsidR="00F17E2A" w:rsidRDefault="00F17E2A" w:rsidP="0025400C">
            <w:pPr>
              <w:rPr>
                <w:lang w:val="en-GB"/>
              </w:rPr>
            </w:pPr>
            <w:proofErr w:type="spellStart"/>
            <w:r>
              <w:rPr>
                <w:lang w:val="en-GB"/>
              </w:rPr>
              <w:t>Respons</w:t>
            </w:r>
            <w:proofErr w:type="spellEnd"/>
            <w:r>
              <w:rPr>
                <w:lang w:val="en-GB"/>
              </w:rPr>
              <w:t xml:space="preserve"> with “x” to tell the PC that the command sent was not understood.</w:t>
            </w:r>
          </w:p>
        </w:tc>
      </w:tr>
    </w:tbl>
    <w:p w14:paraId="7AD9157F" w14:textId="243A9F2B" w:rsidR="00AC37EA" w:rsidRDefault="00AC37EA" w:rsidP="0025400C">
      <w:pPr>
        <w:rPr>
          <w:lang w:val="en-GB"/>
        </w:rPr>
      </w:pPr>
    </w:p>
    <w:p w14:paraId="29A0DABB" w14:textId="3FDCF398" w:rsidR="000E7458" w:rsidRDefault="00F17E2A" w:rsidP="000E7458">
      <w:pPr>
        <w:rPr>
          <w:lang w:val="en-GB"/>
        </w:rPr>
      </w:pPr>
      <w:r>
        <w:rPr>
          <w:lang w:val="en-GB"/>
        </w:rPr>
        <w:t>This makes up the communication-protocol between the ESP32 and the PC. The decision was made to make the ESP32 respond to the PC to know that the commands made it through, and in some of the tasks, respond with that the task was done.</w:t>
      </w:r>
    </w:p>
    <w:p w14:paraId="3038E4F0" w14:textId="2009ACD3" w:rsidR="00133FC9" w:rsidRDefault="00C604D3" w:rsidP="00133FC9">
      <w:pPr>
        <w:pStyle w:val="Overskrift3"/>
        <w:rPr>
          <w:lang w:val="en-GB"/>
        </w:rPr>
      </w:pPr>
      <w:r>
        <w:rPr>
          <w:lang w:val="en-GB"/>
        </w:rPr>
        <w:t>Communication</w:t>
      </w:r>
      <w:r w:rsidR="00133FC9">
        <w:rPr>
          <w:lang w:val="en-GB"/>
        </w:rPr>
        <w:t xml:space="preserve"> between ESP32-CAM and PC</w:t>
      </w:r>
    </w:p>
    <w:p w14:paraId="1E6E5CD8" w14:textId="0554AAB4" w:rsidR="0025400C" w:rsidRDefault="00133FC9" w:rsidP="00C04968">
      <w:pPr>
        <w:pStyle w:val="Brdteks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proofErr w:type="spellStart"/>
      <w:r w:rsidR="00592903">
        <w:rPr>
          <w:lang w:val="en-GB"/>
        </w:rPr>
        <w:t>RestAPI</w:t>
      </w:r>
      <w:proofErr w:type="spellEnd"/>
      <w:r w:rsidR="00592903">
        <w:rPr>
          <w:lang w:val="en-GB"/>
        </w:rPr>
        <w:t>-request to “</w:t>
      </w:r>
      <w:proofErr w:type="spellStart"/>
      <w:r w:rsidR="00592903">
        <w:rPr>
          <w:lang w:val="en-GB"/>
        </w:rPr>
        <w:t>xxx.xxx.xxx.xxx</w:t>
      </w:r>
      <w:proofErr w:type="spellEnd"/>
      <w:r w:rsidR="00592903">
        <w:rPr>
          <w:lang w:val="en-GB"/>
        </w:rPr>
        <w:t>/capture” (where the x’s are the IP of the Web Server)</w:t>
      </w:r>
      <w:r w:rsidR="0025400C">
        <w:rPr>
          <w:lang w:val="en-GB"/>
        </w:rPr>
        <w:t xml:space="preserve">. </w:t>
      </w:r>
    </w:p>
    <w:p w14:paraId="7C53303C" w14:textId="2BB9D673" w:rsidR="0025400C" w:rsidRDefault="002C6E21" w:rsidP="002C6E21">
      <w:pPr>
        <w:pStyle w:val="Overskrift2"/>
        <w:rPr>
          <w:lang w:val="en-GB"/>
        </w:rPr>
      </w:pPr>
      <w:r>
        <w:rPr>
          <w:lang w:val="en-GB"/>
        </w:rPr>
        <w:t>Program Structure</w:t>
      </w:r>
    </w:p>
    <w:p w14:paraId="1364C47C" w14:textId="371EC224" w:rsidR="002C6E21" w:rsidRPr="002C6E21" w:rsidRDefault="002C6E21" w:rsidP="002C6E21">
      <w:pPr>
        <w:pStyle w:val="Brdtekst"/>
        <w:rPr>
          <w:lang w:val="en-GB"/>
        </w:rPr>
      </w:pPr>
      <w:r>
        <w:rPr>
          <w:lang w:val="en-GB"/>
        </w:rPr>
        <w:t>The structure of the program</w:t>
      </w:r>
      <w:r w:rsidR="004A5FEE">
        <w:rPr>
          <w:lang w:val="en-GB"/>
        </w:rPr>
        <w:t xml:space="preserve"> is a complicated one. </w:t>
      </w:r>
    </w:p>
    <w:p w14:paraId="40406D84" w14:textId="2D5A00AB" w:rsidR="00F56DC0" w:rsidRDefault="00F56DC0" w:rsidP="00F56DC0">
      <w:pPr>
        <w:pStyle w:val="Overskrift1"/>
        <w:rPr>
          <w:lang w:val="en-GB"/>
        </w:rPr>
      </w:pPr>
      <w:bookmarkStart w:id="25" w:name="_Toc23239403"/>
      <w:r>
        <w:rPr>
          <w:lang w:val="en-GB"/>
        </w:rPr>
        <w:lastRenderedPageBreak/>
        <w:t>results</w:t>
      </w:r>
      <w:bookmarkEnd w:id="25"/>
    </w:p>
    <w:p w14:paraId="70D87ADB" w14:textId="3C6BD473" w:rsidR="00F56DC0" w:rsidRDefault="00F56DC0" w:rsidP="00F56DC0">
      <w:pPr>
        <w:pStyle w:val="Overskrift2"/>
        <w:rPr>
          <w:lang w:val="en-GB"/>
        </w:rPr>
      </w:pPr>
      <w:bookmarkStart w:id="26" w:name="_Toc23239404"/>
      <w:r>
        <w:rPr>
          <w:lang w:val="en-GB"/>
        </w:rPr>
        <w:t>Theoretical Analysis</w:t>
      </w:r>
      <w:bookmarkEnd w:id="26"/>
    </w:p>
    <w:p w14:paraId="0FC21114" w14:textId="339E2BA3" w:rsidR="00F56DC0" w:rsidRDefault="00F56DC0" w:rsidP="00F56DC0">
      <w:pPr>
        <w:pStyle w:val="Overskrift2"/>
        <w:rPr>
          <w:lang w:val="en-GB"/>
        </w:rPr>
      </w:pPr>
      <w:bookmarkStart w:id="27" w:name="_Toc23239405"/>
      <w:r>
        <w:rPr>
          <w:lang w:val="en-GB"/>
        </w:rPr>
        <w:t>Experimental Results</w:t>
      </w:r>
      <w:bookmarkEnd w:id="27"/>
    </w:p>
    <w:p w14:paraId="55FCD1BF" w14:textId="51CC369A" w:rsidR="00F56DC0" w:rsidRDefault="00F56DC0" w:rsidP="00F56DC0">
      <w:pPr>
        <w:pStyle w:val="Overskrift2"/>
        <w:rPr>
          <w:lang w:val="en-GB"/>
        </w:rPr>
      </w:pPr>
      <w:bookmarkStart w:id="28" w:name="_Toc23239406"/>
      <w:r>
        <w:rPr>
          <w:lang w:val="en-GB"/>
        </w:rPr>
        <w:t>Design Alternatives</w:t>
      </w:r>
      <w:bookmarkEnd w:id="28"/>
    </w:p>
    <w:p w14:paraId="22579740" w14:textId="399A2951" w:rsidR="00F56DC0" w:rsidRDefault="00F56DC0" w:rsidP="00F56DC0">
      <w:pPr>
        <w:pStyle w:val="Overskrift3"/>
        <w:rPr>
          <w:lang w:val="en-GB"/>
        </w:rPr>
      </w:pPr>
      <w:bookmarkStart w:id="29" w:name="_Toc23239407"/>
      <w:r>
        <w:rPr>
          <w:lang w:val="en-GB"/>
        </w:rPr>
        <w:t>Alternative 1</w:t>
      </w:r>
      <w:bookmarkEnd w:id="29"/>
    </w:p>
    <w:p w14:paraId="6A2FC916" w14:textId="6B5C2A47" w:rsidR="00F56DC0" w:rsidRDefault="00F56DC0" w:rsidP="00F56DC0">
      <w:pPr>
        <w:pStyle w:val="Overskrift3"/>
        <w:rPr>
          <w:lang w:val="en-GB"/>
        </w:rPr>
      </w:pPr>
      <w:bookmarkStart w:id="30" w:name="_Toc23239408"/>
      <w:r>
        <w:rPr>
          <w:lang w:val="en-GB"/>
        </w:rPr>
        <w:t>Alternative 2</w:t>
      </w:r>
      <w:bookmarkEnd w:id="30"/>
    </w:p>
    <w:p w14:paraId="49CEE120" w14:textId="1AEB8BAE" w:rsidR="00F56DC0" w:rsidRDefault="00F56DC0" w:rsidP="00F56DC0">
      <w:pPr>
        <w:pStyle w:val="Overskrift3"/>
        <w:rPr>
          <w:lang w:val="en-GB"/>
        </w:rPr>
      </w:pPr>
      <w:bookmarkStart w:id="31" w:name="_Toc23239409"/>
      <w:r>
        <w:rPr>
          <w:lang w:val="en-GB"/>
        </w:rPr>
        <w:t>Alternative 3</w:t>
      </w:r>
      <w:bookmarkEnd w:id="31"/>
    </w:p>
    <w:p w14:paraId="595A4B61" w14:textId="4BB9C914" w:rsidR="00F56DC0" w:rsidRDefault="00F56DC0" w:rsidP="00F56DC0">
      <w:pPr>
        <w:pStyle w:val="Overskrift2"/>
        <w:rPr>
          <w:lang w:val="en-GB"/>
        </w:rPr>
      </w:pPr>
      <w:bookmarkStart w:id="32" w:name="_Toc23239410"/>
      <w:r>
        <w:rPr>
          <w:lang w:val="en-GB"/>
        </w:rPr>
        <w:t>Challenges and Problems</w:t>
      </w:r>
      <w:bookmarkEnd w:id="32"/>
    </w:p>
    <w:p w14:paraId="3163D3B1" w14:textId="3689C2E6" w:rsidR="005E33C3" w:rsidRDefault="005E33C3" w:rsidP="005E33C3">
      <w:pPr>
        <w:pStyle w:val="Overskrift3"/>
        <w:rPr>
          <w:lang w:val="en-GB"/>
        </w:rPr>
      </w:pPr>
      <w:r>
        <w:rPr>
          <w:lang w:val="en-GB"/>
        </w:rPr>
        <w:t>Communication via TCP vs. UDP</w:t>
      </w:r>
    </w:p>
    <w:p w14:paraId="44CFBDB6" w14:textId="77777777" w:rsidR="005E33C3" w:rsidRDefault="005E33C3" w:rsidP="005E33C3">
      <w:pPr>
        <w:rPr>
          <w:lang w:val="en-GB"/>
        </w:rPr>
      </w:pPr>
      <w:r>
        <w:rPr>
          <w:lang w:val="en-GB"/>
        </w:rPr>
        <w:t xml:space="preserve">The initial plan for communication between the ESP32 and the computer was to use </w:t>
      </w:r>
      <w:proofErr w:type="spellStart"/>
      <w:r>
        <w:rPr>
          <w:lang w:val="en-GB"/>
        </w:rPr>
        <w:t>WiFi</w:t>
      </w:r>
      <w:proofErr w:type="spellEnd"/>
      <w:r>
        <w:rPr>
          <w:lang w:val="en-GB"/>
        </w:rPr>
        <w:t xml:space="preserve">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70ADB8EB" w14:textId="77777777" w:rsidR="005E33C3" w:rsidRDefault="005E33C3" w:rsidP="005E33C3">
      <w:pPr>
        <w:rPr>
          <w:lang w:val="en-GB"/>
        </w:rPr>
      </w:pPr>
    </w:p>
    <w:p w14:paraId="539C0C5A" w14:textId="77777777" w:rsidR="005E33C3" w:rsidRDefault="005E33C3" w:rsidP="005E33C3">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2492B1A3" w14:textId="77777777" w:rsidR="005E33C3" w:rsidRDefault="005E33C3" w:rsidP="005E33C3">
      <w:pPr>
        <w:rPr>
          <w:lang w:val="en-GB"/>
        </w:rPr>
      </w:pPr>
    </w:p>
    <w:p w14:paraId="5E06C566" w14:textId="2AB584FF" w:rsidR="005E33C3" w:rsidRPr="005E33C3" w:rsidRDefault="005E33C3" w:rsidP="005E33C3">
      <w:pPr>
        <w:pStyle w:val="Brdtekst"/>
        <w:rPr>
          <w:lang w:val="en-GB"/>
        </w:rPr>
      </w:pPr>
      <w:r>
        <w:rPr>
          <w:lang w:val="en-GB"/>
        </w:rPr>
        <w:t>During testing here it was found that sending the same array as earlier took less than 1ms. This is a drastic improvement and it was quickly decided that this is the protocol to use. This does not create a huge risk, as the PC and the snake will not be far from each other, and there is also implemented a method where the ESP32 sends alive-messages as well as done-messages after receiving commands.</w:t>
      </w:r>
    </w:p>
    <w:p w14:paraId="20F08C51" w14:textId="51B27A42" w:rsidR="00F56DC0" w:rsidRDefault="00F56DC0" w:rsidP="00F56DC0">
      <w:pPr>
        <w:pStyle w:val="Overskrift3"/>
        <w:rPr>
          <w:lang w:val="en-GB"/>
        </w:rPr>
      </w:pPr>
      <w:bookmarkStart w:id="33" w:name="_Toc23239411"/>
      <w:r>
        <w:rPr>
          <w:lang w:val="en-GB"/>
        </w:rPr>
        <w:t>Communication challenges</w:t>
      </w:r>
      <w:bookmarkEnd w:id="33"/>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t>
      </w:r>
      <w:proofErr w:type="spellStart"/>
      <w:r>
        <w:rPr>
          <w:lang w:val="en-GB"/>
        </w:rPr>
        <w:t>WiFi</w:t>
      </w:r>
      <w:proofErr w:type="spellEnd"/>
      <w:r>
        <w:rPr>
          <w:lang w:val="en-GB"/>
        </w:rPr>
        <w:t xml:space="preserve"> and sent the test-package to a given IP and Port. But during the parsing of an incoming packet the ESP32 raised a Guru Meditation Error (the ESP32’s variation of a BSOD), saying “</w:t>
      </w:r>
      <w:proofErr w:type="spellStart"/>
      <w:r>
        <w:rPr>
          <w:lang w:val="en-GB"/>
        </w:rPr>
        <w:t>LoadProhibited</w:t>
      </w:r>
      <w:proofErr w:type="spellEnd"/>
      <w:r>
        <w:rPr>
          <w:lang w:val="en-GB"/>
        </w:rPr>
        <w:t xml:space="preserve">” and gave a dump of information. </w:t>
      </w:r>
    </w:p>
    <w:p w14:paraId="251588A8" w14:textId="77777777" w:rsidR="000E7458" w:rsidRDefault="000E7458" w:rsidP="000E7458">
      <w:pPr>
        <w:rPr>
          <w:lang w:val="en-GB"/>
        </w:rPr>
      </w:pPr>
    </w:p>
    <w:p w14:paraId="46285B04" w14:textId="77777777" w:rsidR="000E7458" w:rsidRPr="00715955" w:rsidRDefault="000E7458" w:rsidP="000E7458">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End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xml:space="preserve">. After a lot of testing and debugging we found that if we </w:t>
      </w:r>
      <w:r>
        <w:rPr>
          <w:lang w:val="en-GB"/>
        </w:rPr>
        <w:lastRenderedPageBreak/>
        <w:t>changed the pins the servo attached to, everything went fine. After this worked, we realized that one of the pins we attached the servo to was pin 16, which is an RX-pin, which probably is what caused our problem.</w:t>
      </w:r>
    </w:p>
    <w:p w14:paraId="47091835" w14:textId="77777777" w:rsidR="000E7458" w:rsidRPr="000E7458" w:rsidRDefault="000E7458" w:rsidP="000E7458">
      <w:pPr>
        <w:pStyle w:val="Brdtekst"/>
        <w:rPr>
          <w:lang w:val="en-GB"/>
        </w:rPr>
      </w:pPr>
    </w:p>
    <w:p w14:paraId="671C8D09" w14:textId="0881FAC1" w:rsidR="00F56DC0" w:rsidRDefault="00F56DC0" w:rsidP="00F56DC0">
      <w:pPr>
        <w:pStyle w:val="Overskrift1"/>
        <w:rPr>
          <w:lang w:val="en-GB"/>
        </w:rPr>
      </w:pPr>
      <w:bookmarkStart w:id="34" w:name="_Toc23239412"/>
      <w:r>
        <w:rPr>
          <w:lang w:val="en-GB"/>
        </w:rPr>
        <w:t>Discussion</w:t>
      </w:r>
      <w:bookmarkEnd w:id="34"/>
    </w:p>
    <w:p w14:paraId="7D7D7B40" w14:textId="4A8742F9" w:rsidR="00740748" w:rsidRDefault="00133FC9" w:rsidP="00740748">
      <w:pPr>
        <w:pStyle w:val="Overskrift2"/>
        <w:rPr>
          <w:lang w:val="en-GB"/>
        </w:rPr>
      </w:pPr>
      <w:r>
        <w:rPr>
          <w:lang w:val="en-GB"/>
        </w:rPr>
        <w:t>Predicted Time vs. Used Time</w:t>
      </w:r>
    </w:p>
    <w:p w14:paraId="42212665" w14:textId="359C8A06" w:rsidR="00133FC9" w:rsidRDefault="00133FC9" w:rsidP="00133FC9">
      <w:pPr>
        <w:pStyle w:val="Overskrift2"/>
        <w:rPr>
          <w:lang w:val="en-GB"/>
        </w:rPr>
      </w:pPr>
      <w:r>
        <w:rPr>
          <w:lang w:val="en-GB"/>
        </w:rPr>
        <w:t>Result vs. Plan</w:t>
      </w:r>
    </w:p>
    <w:p w14:paraId="5167E4B7" w14:textId="19C6C002" w:rsidR="00294120" w:rsidRDefault="00A3457B" w:rsidP="00A3457B">
      <w:pPr>
        <w:pStyle w:val="Overskrift2"/>
        <w:rPr>
          <w:lang w:val="en-GB"/>
        </w:rPr>
      </w:pPr>
      <w:r>
        <w:rPr>
          <w:lang w:val="en-GB"/>
        </w:rPr>
        <w:t>Improvements</w:t>
      </w:r>
    </w:p>
    <w:p w14:paraId="78C0DCD2" w14:textId="39EB90AD" w:rsidR="00A3457B" w:rsidRDefault="00A3457B" w:rsidP="00A3457B">
      <w:pPr>
        <w:pStyle w:val="Overskrift2"/>
        <w:rPr>
          <w:lang w:val="en-GB"/>
        </w:rPr>
      </w:pPr>
      <w:r>
        <w:rPr>
          <w:lang w:val="en-GB"/>
        </w:rPr>
        <w:t>What worked vs. What did not work</w:t>
      </w:r>
    </w:p>
    <w:p w14:paraId="1D1A01DC" w14:textId="26509A1B" w:rsidR="00A3457B" w:rsidRDefault="00B801F3" w:rsidP="00A3457B">
      <w:pPr>
        <w:pStyle w:val="Overskrift2"/>
        <w:rPr>
          <w:lang w:val="en-GB"/>
        </w:rPr>
      </w:pPr>
      <w:r>
        <w:rPr>
          <w:lang w:val="en-GB"/>
        </w:rPr>
        <w:t>Challenges in usage</w:t>
      </w:r>
    </w:p>
    <w:p w14:paraId="7D34D5C5" w14:textId="2DB23EAB" w:rsidR="005F5658" w:rsidRDefault="005F5658" w:rsidP="005F5658">
      <w:pPr>
        <w:pStyle w:val="Overskrift2"/>
        <w:rPr>
          <w:lang w:val="en-GB"/>
        </w:rPr>
      </w:pPr>
      <w:r>
        <w:rPr>
          <w:lang w:val="en-GB"/>
        </w:rPr>
        <w:t>Comparison with real snake</w:t>
      </w:r>
    </w:p>
    <w:p w14:paraId="2A1AFF4A" w14:textId="12F11F21" w:rsidR="005F5658" w:rsidRPr="005F5658" w:rsidRDefault="005F5658" w:rsidP="005F5658">
      <w:pPr>
        <w:pStyle w:val="Overskrift2"/>
        <w:rPr>
          <w:lang w:val="en-GB"/>
        </w:rPr>
      </w:pPr>
      <w:r>
        <w:rPr>
          <w:lang w:val="en-GB"/>
        </w:rPr>
        <w:t xml:space="preserve">Comparison with </w:t>
      </w:r>
      <w:r w:rsidR="006C4777">
        <w:rPr>
          <w:lang w:val="en-GB"/>
        </w:rPr>
        <w:t>other robots with image processing</w:t>
      </w:r>
    </w:p>
    <w:p w14:paraId="69775FF7" w14:textId="77777777" w:rsidR="00FA69EA" w:rsidRDefault="008B3BEE" w:rsidP="00FA69EA">
      <w:pPr>
        <w:pStyle w:val="Overskrift1"/>
      </w:pPr>
      <w:bookmarkStart w:id="35" w:name="_Toc23239413"/>
      <w:r>
        <w:t>Conclusion</w:t>
      </w:r>
      <w:bookmarkEnd w:id="35"/>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36" w:name="_Toc23239414" w:displacedByCustomXml="next"/>
    <w:sdt>
      <w:sdtPr>
        <w:rPr>
          <w:rFonts w:ascii="Verdana" w:hAnsi="Verdana" w:cs="Times New Roman"/>
          <w:b w:val="0"/>
          <w:bCs w:val="0"/>
          <w:caps w:val="0"/>
          <w:kern w:val="0"/>
          <w:sz w:val="20"/>
          <w:szCs w:val="20"/>
        </w:rPr>
        <w:id w:val="447516231"/>
        <w:docPartObj>
          <w:docPartGallery w:val="Bibliographies"/>
          <w:docPartUnique/>
        </w:docPartObj>
      </w:sdtPr>
      <w:sdtEndPr/>
      <w:sdtContent>
        <w:p w14:paraId="31E31EC3" w14:textId="58B2BF1F" w:rsidR="000E7458" w:rsidRDefault="000E7458">
          <w:pPr>
            <w:pStyle w:val="Overskrift1"/>
          </w:pPr>
          <w:r>
            <w:t>ReferENCES</w:t>
          </w:r>
          <w:bookmarkEnd w:id="36"/>
        </w:p>
        <w:sdt>
          <w:sdtPr>
            <w:id w:val="-573587230"/>
            <w:bibliography/>
          </w:sdtPr>
          <w:sdtEndPr/>
          <w:sdtContent>
            <w:p w14:paraId="6ED0D267" w14:textId="77777777" w:rsidR="001E4119" w:rsidRDefault="000E7458" w:rsidP="001E4119">
              <w:pPr>
                <w:pStyle w:val="Bibliografi"/>
                <w:ind w:left="720" w:hanging="720"/>
                <w:rPr>
                  <w:noProof/>
                  <w:sz w:val="24"/>
                  <w:szCs w:val="24"/>
                </w:rPr>
              </w:pPr>
              <w:r>
                <w:fldChar w:fldCharType="begin"/>
              </w:r>
              <w:r>
                <w:instrText>BIBLIOGRAPHY</w:instrText>
              </w:r>
              <w:r>
                <w:fldChar w:fldCharType="separate"/>
              </w:r>
              <w:r w:rsidR="001E4119">
                <w:rPr>
                  <w:noProof/>
                </w:rPr>
                <w:t xml:space="preserve">AI-Thinker. (2019, 10 22). </w:t>
              </w:r>
              <w:r w:rsidR="001E4119">
                <w:rPr>
                  <w:i/>
                  <w:iCs/>
                  <w:noProof/>
                </w:rPr>
                <w:t>Loboris WebServer.</w:t>
              </w:r>
              <w:r w:rsidR="001E4119">
                <w:rPr>
                  <w:noProof/>
                </w:rPr>
                <w:t xml:space="preserve"> Hentet fra ESP32-CAM Module: https://loboris.eu/ESP32/ESP32-CAM%20Product%20Specification.pdf</w:t>
              </w:r>
            </w:p>
            <w:p w14:paraId="5C24BE7D" w14:textId="77777777" w:rsidR="001E4119" w:rsidRDefault="001E4119" w:rsidP="001E4119">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08ACB208" w14:textId="77777777" w:rsidR="001E4119" w:rsidRDefault="001E4119" w:rsidP="001E4119">
              <w:pPr>
                <w:pStyle w:val="Bibliografi"/>
                <w:ind w:left="720" w:hanging="720"/>
                <w:rPr>
                  <w:noProof/>
                </w:rPr>
              </w:pPr>
              <w:r>
                <w:rPr>
                  <w:noProof/>
                </w:rPr>
                <w:t xml:space="preserve">BangGood. </w:t>
              </w:r>
              <w:r w:rsidRPr="001E4119">
                <w:rPr>
                  <w:noProof/>
                  <w:lang w:val="en-US"/>
                </w:rPr>
                <w:t xml:space="preserve">(2019, 10 29). </w:t>
              </w:r>
              <w:r w:rsidRPr="001E4119">
                <w:rPr>
                  <w:i/>
                  <w:iCs/>
                  <w:noProof/>
                  <w:lang w:val="en-US"/>
                </w:rPr>
                <w:t>Battery &amp; Charger: TP4056 5V 1A LiPo Charger</w:t>
              </w:r>
              <w:r w:rsidRPr="001E4119">
                <w:rPr>
                  <w:noProof/>
                  <w:lang w:val="en-US"/>
                </w:rPr>
                <w:t xml:space="preserve">. </w:t>
              </w:r>
              <w:r>
                <w:rPr>
                  <w:noProof/>
                </w:rPr>
                <w:t>Hentet fra BangGood: https://www.banggood.com/TP4056-1A-Lipo-Battery-Charging-Board-Charger-Module-Mini-USB-Interface-p-1027027.html?rmmds=buy&amp;cur_warehouse=CN</w:t>
              </w:r>
            </w:p>
            <w:p w14:paraId="6436909B" w14:textId="77777777" w:rsidR="001E4119" w:rsidRDefault="001E4119" w:rsidP="001E4119">
              <w:pPr>
                <w:pStyle w:val="Bibliografi"/>
                <w:ind w:left="720" w:hanging="720"/>
                <w:rPr>
                  <w:noProof/>
                </w:rPr>
              </w:pPr>
              <w:r w:rsidRPr="001E4119">
                <w:rPr>
                  <w:noProof/>
                  <w:lang w:val="en-US"/>
                </w:rPr>
                <w:t xml:space="preserve">BangGood. (2019, 10 29). </w:t>
              </w:r>
              <w:r w:rsidRPr="001E4119">
                <w:rPr>
                  <w:i/>
                  <w:iCs/>
                  <w:noProof/>
                  <w:lang w:val="en-US"/>
                </w:rPr>
                <w:t>RC Airplane Parts: DC Boost Converter 2A</w:t>
              </w:r>
              <w:r w:rsidRPr="001E4119">
                <w:rPr>
                  <w:noProof/>
                  <w:lang w:val="en-US"/>
                </w:rPr>
                <w:t xml:space="preserve">. </w:t>
              </w:r>
              <w:r>
                <w:rPr>
                  <w:noProof/>
                </w:rPr>
                <w:t>Hentet fra BangGood: https://www.banggood.com/DC-Boost-Converter-2A-Power-Supply-Module-2V-24V-To-5V-28V-Adjustable-Regulator-Board-p-1100757.html?akmClientCountry=NO&amp;rmmds=search&amp;cur_warehouse=CN</w:t>
              </w:r>
            </w:p>
            <w:p w14:paraId="1C5670E3" w14:textId="77777777" w:rsidR="001E4119" w:rsidRDefault="001E4119" w:rsidP="001E4119">
              <w:pPr>
                <w:pStyle w:val="Bibliografi"/>
                <w:ind w:left="720" w:hanging="720"/>
                <w:rPr>
                  <w:noProof/>
                </w:rPr>
              </w:pPr>
              <w:r w:rsidRPr="001E4119">
                <w:rPr>
                  <w:noProof/>
                  <w:lang w:val="en-US"/>
                </w:rPr>
                <w:t xml:space="preserve">ESPRESSIF. (2019, 10 22). </w:t>
              </w:r>
              <w:r w:rsidRPr="001E4119">
                <w:rPr>
                  <w:i/>
                  <w:iCs/>
                  <w:noProof/>
                  <w:lang w:val="en-US"/>
                </w:rPr>
                <w:t>API Guides: Fatal Errors</w:t>
              </w:r>
              <w:r w:rsidRPr="001E4119">
                <w:rPr>
                  <w:noProof/>
                  <w:lang w:val="en-US"/>
                </w:rPr>
                <w:t xml:space="preserve">. </w:t>
              </w:r>
              <w:r>
                <w:rPr>
                  <w:noProof/>
                </w:rPr>
                <w:t>Hentet fra ESP-IDF Programming Guide: https://docs.espressif.com/projects/esp-idf/en/latest/api-guides/fatal-errors.html</w:t>
              </w:r>
            </w:p>
            <w:p w14:paraId="3B35817E" w14:textId="77777777" w:rsidR="001E4119" w:rsidRDefault="001E4119" w:rsidP="001E4119">
              <w:pPr>
                <w:pStyle w:val="Bibliografi"/>
                <w:ind w:left="720" w:hanging="720"/>
                <w:rPr>
                  <w:noProof/>
                  <w:lang w:val="en-US"/>
                </w:rPr>
              </w:pPr>
              <w:r>
                <w:rPr>
                  <w:noProof/>
                  <w:lang w:val="en-US"/>
                </w:rPr>
                <w:lastRenderedPageBreak/>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EB58E20" w14:textId="77777777" w:rsidR="001E4119" w:rsidRDefault="001E4119" w:rsidP="001E4119">
              <w:pPr>
                <w:pStyle w:val="Bibliografi"/>
                <w:ind w:left="720" w:hanging="720"/>
                <w:rPr>
                  <w:noProof/>
                </w:rPr>
              </w:pPr>
              <w:r w:rsidRPr="001E4119">
                <w:rPr>
                  <w:noProof/>
                  <w:lang w:val="en-US"/>
                </w:rPr>
                <w:t xml:space="preserve">RS Pro. (2019, 10 29). </w:t>
              </w:r>
              <w:r w:rsidRPr="001E4119">
                <w:rPr>
                  <w:i/>
                  <w:iCs/>
                  <w:noProof/>
                  <w:lang w:val="en-US"/>
                </w:rPr>
                <w:t>Webdocs: 3.7V Li-Po Rechargable Battery.</w:t>
              </w:r>
              <w:r w:rsidRPr="001E4119">
                <w:rPr>
                  <w:noProof/>
                  <w:lang w:val="en-US"/>
                </w:rPr>
                <w:t xml:space="preserve"> </w:t>
              </w:r>
              <w:r>
                <w:rPr>
                  <w:noProof/>
                </w:rPr>
                <w:t>Hentet fra Webdocs: https://docs-emea.rs-online.com/webdocs/163b/0900766b8163bee5.pdf</w:t>
              </w:r>
            </w:p>
            <w:p w14:paraId="661A22D0" w14:textId="77777777" w:rsidR="001E4119" w:rsidRDefault="001E4119" w:rsidP="001E4119">
              <w:pPr>
                <w:pStyle w:val="Bibliografi"/>
                <w:ind w:left="720" w:hanging="720"/>
                <w:rPr>
                  <w:noProof/>
                </w:rPr>
              </w:pPr>
              <w:r w:rsidRPr="001E4119">
                <w:rPr>
                  <w:noProof/>
                  <w:lang w:val="en-US"/>
                </w:rPr>
                <w:t xml:space="preserve">SparkFun. (2019, 10 29). </w:t>
              </w:r>
              <w:r w:rsidRPr="001E4119">
                <w:rPr>
                  <w:i/>
                  <w:iCs/>
                  <w:noProof/>
                  <w:lang w:val="en-US"/>
                </w:rPr>
                <w:t>Products: SparkFun ESP32 Thing</w:t>
              </w:r>
              <w:r w:rsidRPr="001E4119">
                <w:rPr>
                  <w:noProof/>
                  <w:lang w:val="en-US"/>
                </w:rPr>
                <w:t xml:space="preserve">. </w:t>
              </w:r>
              <w:r>
                <w:rPr>
                  <w:noProof/>
                </w:rPr>
                <w:t>Hentet fra Sparkfun: https://www.sparkfun.com/products/13907</w:t>
              </w:r>
            </w:p>
            <w:p w14:paraId="13B66074" w14:textId="77777777" w:rsidR="001E4119" w:rsidRDefault="001E4119" w:rsidP="001E4119">
              <w:pPr>
                <w:pStyle w:val="Bibliografi"/>
                <w:ind w:left="720" w:hanging="720"/>
                <w:rPr>
                  <w:noProof/>
                </w:rPr>
              </w:pPr>
              <w:r w:rsidRPr="001E4119">
                <w:rPr>
                  <w:noProof/>
                  <w:lang w:val="en-US"/>
                </w:rPr>
                <w:t xml:space="preserve">Texas Instruments. (2019, 10 16). </w:t>
              </w:r>
              <w:r w:rsidRPr="001E4119">
                <w:rPr>
                  <w:i/>
                  <w:iCs/>
                  <w:noProof/>
                  <w:lang w:val="en-US"/>
                </w:rPr>
                <w:t>LOW INPUT VOLTAGE SYNCHRONOUS BOOST CONVERTER.</w:t>
              </w:r>
              <w:r w:rsidRPr="001E4119">
                <w:rPr>
                  <w:noProof/>
                  <w:lang w:val="en-US"/>
                </w:rPr>
                <w:t xml:space="preserve"> </w:t>
              </w:r>
              <w:r>
                <w:rPr>
                  <w:noProof/>
                </w:rPr>
                <w:t>Hentet fra https://www.sparkfun.com/datasheets/Prototyping/tps61200.pdf</w:t>
              </w:r>
            </w:p>
            <w:p w14:paraId="569F0247" w14:textId="77777777" w:rsidR="001E4119" w:rsidRPr="001E4119" w:rsidRDefault="001E4119" w:rsidP="001E4119">
              <w:pPr>
                <w:pStyle w:val="Bibliografi"/>
                <w:ind w:left="720" w:hanging="720"/>
                <w:rPr>
                  <w:noProof/>
                  <w:lang w:val="en-US"/>
                </w:rPr>
              </w:pPr>
              <w:r>
                <w:rPr>
                  <w:noProof/>
                </w:rPr>
                <w:t xml:space="preserve">Tower Pro. </w:t>
              </w:r>
              <w:r w:rsidRPr="001E4119">
                <w:rPr>
                  <w:noProof/>
                  <w:lang w:val="en-US"/>
                </w:rPr>
                <w:t xml:space="preserve">(2019, 10 16). </w:t>
              </w:r>
              <w:r w:rsidRPr="001E4119">
                <w:rPr>
                  <w:i/>
                  <w:iCs/>
                  <w:noProof/>
                  <w:lang w:val="en-US"/>
                </w:rPr>
                <w:t>Products: MG995</w:t>
              </w:r>
              <w:r w:rsidRPr="001E4119">
                <w:rPr>
                  <w:noProof/>
                  <w:lang w:val="en-US"/>
                </w:rPr>
                <w:t>. Hentet fra Tower Pro Online Shop: https://www.towerpro.com.tw/product/mg995/</w:t>
              </w:r>
            </w:p>
            <w:p w14:paraId="711FFF15" w14:textId="3C941E13" w:rsidR="000E7458" w:rsidRDefault="000E7458" w:rsidP="001E4119">
              <w:r>
                <w:rPr>
                  <w:b/>
                  <w:bCs/>
                </w:rPr>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t>
      </w:r>
      <w:proofErr w:type="spellStart"/>
      <w:r w:rsidRPr="00C60001">
        <w:rPr>
          <w:rFonts w:ascii="Arial" w:hAnsi="Arial" w:cs="Arial"/>
          <w:bCs/>
          <w:color w:val="0000FF"/>
          <w:lang w:val="en-GB"/>
        </w:rPr>
        <w:t>Woud</w:t>
      </w:r>
      <w:proofErr w:type="spellEnd"/>
      <w:r w:rsidRPr="00C60001">
        <w:rPr>
          <w:rFonts w:ascii="Arial" w:hAnsi="Arial" w:cs="Arial"/>
          <w:bCs/>
          <w:color w:val="0000FF"/>
          <w:lang w:val="en-GB"/>
        </w:rPr>
        <w:t xml:space="preserve"> and </w:t>
      </w:r>
      <w:proofErr w:type="spellStart"/>
      <w:r w:rsidRPr="00C60001">
        <w:rPr>
          <w:rFonts w:ascii="Arial" w:hAnsi="Arial" w:cs="Arial"/>
          <w:bCs/>
          <w:color w:val="0000FF"/>
          <w:lang w:val="en-GB"/>
        </w:rPr>
        <w:t>D.Stapersma</w:t>
      </w:r>
      <w:proofErr w:type="spellEnd"/>
    </w:p>
    <w:p w14:paraId="785049DA" w14:textId="77777777" w:rsidR="004F50F1" w:rsidRPr="00C60001" w:rsidRDefault="004F50F1" w:rsidP="004F50F1">
      <w:pPr>
        <w:pStyle w:val="References"/>
        <w:rPr>
          <w:rFonts w:ascii="Arial" w:hAnsi="Arial" w:cs="Arial"/>
          <w:color w:val="0000FF"/>
          <w:lang w:val="en-GB" w:eastAsia="en-US"/>
        </w:rPr>
      </w:pPr>
      <w:proofErr w:type="spellStart"/>
      <w:r w:rsidRPr="00C60001">
        <w:rPr>
          <w:rFonts w:ascii="Arial" w:hAnsi="Arial" w:cs="Arial"/>
          <w:color w:val="0000FF"/>
          <w:lang w:val="en-GB" w:eastAsia="en-US"/>
        </w:rPr>
        <w:t>Matlab</w:t>
      </w:r>
      <w:proofErr w:type="spellEnd"/>
      <w:r w:rsidRPr="00C60001">
        <w:rPr>
          <w:rFonts w:ascii="Arial" w:hAnsi="Arial" w:cs="Arial"/>
          <w:color w:val="0000FF"/>
          <w:lang w:val="en-GB" w:eastAsia="en-US"/>
        </w:rPr>
        <w:t>.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r>
        <w:br w:type="page"/>
      </w:r>
      <w:bookmarkStart w:id="37" w:name="_Toc23239415"/>
      <w:r w:rsidR="008B3BEE" w:rsidRPr="00C60001">
        <w:rPr>
          <w:lang w:val="en-GB"/>
        </w:rPr>
        <w:lastRenderedPageBreak/>
        <w:t>Appendix</w:t>
      </w:r>
      <w:bookmarkEnd w:id="37"/>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 xml:space="preserve">Project </w:t>
      </w:r>
      <w:proofErr w:type="spellStart"/>
      <w:r w:rsidR="002E6F8A">
        <w:rPr>
          <w:lang w:val="en-GB"/>
        </w:rPr>
        <w:t>Timeplan</w:t>
      </w:r>
      <w:proofErr w:type="spellEnd"/>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28"/>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00A33" w14:textId="77777777" w:rsidR="0010796A" w:rsidRDefault="0010796A">
      <w:r>
        <w:separator/>
      </w:r>
    </w:p>
  </w:endnote>
  <w:endnote w:type="continuationSeparator" w:id="0">
    <w:p w14:paraId="0665E1F3" w14:textId="77777777" w:rsidR="0010796A" w:rsidRDefault="00107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 xml:space="preserve">Postal </w:t>
    </w:r>
    <w:proofErr w:type="spellStart"/>
    <w:r w:rsidRPr="002925F4">
      <w:rPr>
        <w:b/>
        <w:lang w:val="en-GB"/>
      </w:rPr>
      <w:t>adress</w:t>
    </w:r>
    <w:proofErr w:type="spellEnd"/>
    <w:r w:rsidRPr="002925F4">
      <w:rPr>
        <w:b/>
        <w:lang w:val="en-GB"/>
      </w:rPr>
      <w:t>:</w:t>
    </w:r>
    <w:r w:rsidRPr="002925F4">
      <w:rPr>
        <w:lang w:val="en-GB"/>
      </w:rPr>
      <w:tab/>
    </w:r>
    <w:r w:rsidRPr="002925F4">
      <w:rPr>
        <w:b/>
        <w:lang w:val="en-GB"/>
      </w:rPr>
      <w:t xml:space="preserve">Visit </w:t>
    </w:r>
    <w:proofErr w:type="spellStart"/>
    <w:r w:rsidRPr="002925F4">
      <w:rPr>
        <w:b/>
        <w:lang w:val="en-GB"/>
      </w:rPr>
      <w:t>adress</w:t>
    </w:r>
    <w:proofErr w:type="spellEnd"/>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E6F8A" w:rsidRDefault="00C10E3C"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kobling"/>
          <w:lang w:val="de-DE"/>
        </w:rPr>
        <w:t>postmottak@hials.no</w:t>
      </w:r>
    </w:hyperlink>
    <w:r w:rsidRPr="002E6F8A">
      <w:rPr>
        <w:lang w:val="de-DE"/>
      </w:rPr>
      <w:tab/>
    </w:r>
    <w:r w:rsidRPr="002E6F8A">
      <w:rPr>
        <w:lang w:val="de-DE"/>
      </w:rPr>
      <w:tab/>
      <w:t>NO 971 572 140</w:t>
    </w:r>
  </w:p>
  <w:p w14:paraId="6F3B0C6B" w14:textId="77777777" w:rsidR="00C10E3C" w:rsidRPr="002E6F8A" w:rsidRDefault="00C10E3C"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B24C3" w14:textId="77777777" w:rsidR="0010796A" w:rsidRDefault="0010796A">
      <w:r>
        <w:separator/>
      </w:r>
    </w:p>
  </w:footnote>
  <w:footnote w:type="continuationSeparator" w:id="0">
    <w:p w14:paraId="6EB04920" w14:textId="77777777" w:rsidR="0010796A" w:rsidRDefault="00107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Project 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3693369"/>
    <w:multiLevelType w:val="hybridMultilevel"/>
    <w:tmpl w:val="3C003920"/>
    <w:lvl w:ilvl="0" w:tplc="B89CBC02">
      <w:numFmt w:val="bullet"/>
      <w:lvlText w:val="-"/>
      <w:lvlJc w:val="left"/>
      <w:pPr>
        <w:ind w:left="720" w:hanging="360"/>
      </w:pPr>
      <w:rPr>
        <w:rFonts w:ascii="Verdana" w:eastAsia="SimSun" w:hAnsi="Verdana"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37C34"/>
    <w:rsid w:val="0005512B"/>
    <w:rsid w:val="000551FF"/>
    <w:rsid w:val="000674E9"/>
    <w:rsid w:val="0007550E"/>
    <w:rsid w:val="00091144"/>
    <w:rsid w:val="000932B1"/>
    <w:rsid w:val="00094AA7"/>
    <w:rsid w:val="000A4C2D"/>
    <w:rsid w:val="000C36D1"/>
    <w:rsid w:val="000C625D"/>
    <w:rsid w:val="000D0FCE"/>
    <w:rsid w:val="000D48F7"/>
    <w:rsid w:val="000E7458"/>
    <w:rsid w:val="000F0C43"/>
    <w:rsid w:val="000F6DC3"/>
    <w:rsid w:val="0010796A"/>
    <w:rsid w:val="00120E0E"/>
    <w:rsid w:val="001223B9"/>
    <w:rsid w:val="00126908"/>
    <w:rsid w:val="0013278C"/>
    <w:rsid w:val="00133FC9"/>
    <w:rsid w:val="0016488F"/>
    <w:rsid w:val="001703F6"/>
    <w:rsid w:val="00184BFB"/>
    <w:rsid w:val="00186E58"/>
    <w:rsid w:val="001A5D59"/>
    <w:rsid w:val="001B714C"/>
    <w:rsid w:val="001C333C"/>
    <w:rsid w:val="001D18A1"/>
    <w:rsid w:val="001D519E"/>
    <w:rsid w:val="001D6F9B"/>
    <w:rsid w:val="001E2EBC"/>
    <w:rsid w:val="001E4119"/>
    <w:rsid w:val="001F05E8"/>
    <w:rsid w:val="001F6E6F"/>
    <w:rsid w:val="00202183"/>
    <w:rsid w:val="002044B9"/>
    <w:rsid w:val="002407A4"/>
    <w:rsid w:val="0024143C"/>
    <w:rsid w:val="00250D04"/>
    <w:rsid w:val="0025400C"/>
    <w:rsid w:val="00257F68"/>
    <w:rsid w:val="00262C1A"/>
    <w:rsid w:val="00272F4D"/>
    <w:rsid w:val="002818DE"/>
    <w:rsid w:val="0028709D"/>
    <w:rsid w:val="002905A4"/>
    <w:rsid w:val="002925F4"/>
    <w:rsid w:val="00294120"/>
    <w:rsid w:val="0029457C"/>
    <w:rsid w:val="00295BDE"/>
    <w:rsid w:val="00296F6B"/>
    <w:rsid w:val="002A403D"/>
    <w:rsid w:val="002B0334"/>
    <w:rsid w:val="002B2DAF"/>
    <w:rsid w:val="002B4331"/>
    <w:rsid w:val="002C6E21"/>
    <w:rsid w:val="002D4BE0"/>
    <w:rsid w:val="002D54EF"/>
    <w:rsid w:val="002E3461"/>
    <w:rsid w:val="002E55A0"/>
    <w:rsid w:val="002E6F8A"/>
    <w:rsid w:val="002F188F"/>
    <w:rsid w:val="00301FCB"/>
    <w:rsid w:val="00307D50"/>
    <w:rsid w:val="003217BA"/>
    <w:rsid w:val="0033087D"/>
    <w:rsid w:val="0035238E"/>
    <w:rsid w:val="00361ABE"/>
    <w:rsid w:val="00366D20"/>
    <w:rsid w:val="00381F01"/>
    <w:rsid w:val="00386724"/>
    <w:rsid w:val="003A02EE"/>
    <w:rsid w:val="003A585E"/>
    <w:rsid w:val="003C7750"/>
    <w:rsid w:val="003D000F"/>
    <w:rsid w:val="003D1B8F"/>
    <w:rsid w:val="003E2FD6"/>
    <w:rsid w:val="003F28D0"/>
    <w:rsid w:val="003F3C65"/>
    <w:rsid w:val="003F57FB"/>
    <w:rsid w:val="003F65AB"/>
    <w:rsid w:val="004033D4"/>
    <w:rsid w:val="00412239"/>
    <w:rsid w:val="00417B4E"/>
    <w:rsid w:val="00423CD6"/>
    <w:rsid w:val="00427DE0"/>
    <w:rsid w:val="00453980"/>
    <w:rsid w:val="00453BD5"/>
    <w:rsid w:val="00457CFA"/>
    <w:rsid w:val="004957A0"/>
    <w:rsid w:val="004A5FEE"/>
    <w:rsid w:val="004D12F7"/>
    <w:rsid w:val="004D3425"/>
    <w:rsid w:val="004E4CEF"/>
    <w:rsid w:val="004F019B"/>
    <w:rsid w:val="004F50F1"/>
    <w:rsid w:val="005033DB"/>
    <w:rsid w:val="0050667A"/>
    <w:rsid w:val="00537FA8"/>
    <w:rsid w:val="0056461E"/>
    <w:rsid w:val="00592903"/>
    <w:rsid w:val="005A5C04"/>
    <w:rsid w:val="005C7A40"/>
    <w:rsid w:val="005D3EFA"/>
    <w:rsid w:val="005E07BF"/>
    <w:rsid w:val="005E33C3"/>
    <w:rsid w:val="005F5658"/>
    <w:rsid w:val="0062435B"/>
    <w:rsid w:val="00626AB5"/>
    <w:rsid w:val="006431EA"/>
    <w:rsid w:val="00646BC3"/>
    <w:rsid w:val="006757F0"/>
    <w:rsid w:val="0067733F"/>
    <w:rsid w:val="00687012"/>
    <w:rsid w:val="00695782"/>
    <w:rsid w:val="006C4777"/>
    <w:rsid w:val="006D5C33"/>
    <w:rsid w:val="006F250C"/>
    <w:rsid w:val="006F4548"/>
    <w:rsid w:val="00713FA9"/>
    <w:rsid w:val="007202BA"/>
    <w:rsid w:val="00721173"/>
    <w:rsid w:val="0072275F"/>
    <w:rsid w:val="0073212B"/>
    <w:rsid w:val="00740748"/>
    <w:rsid w:val="00743A83"/>
    <w:rsid w:val="00753D26"/>
    <w:rsid w:val="00764940"/>
    <w:rsid w:val="007700A8"/>
    <w:rsid w:val="007759BC"/>
    <w:rsid w:val="00780C4A"/>
    <w:rsid w:val="00794D8F"/>
    <w:rsid w:val="007B5461"/>
    <w:rsid w:val="007E087A"/>
    <w:rsid w:val="007E1FD5"/>
    <w:rsid w:val="007E4E8E"/>
    <w:rsid w:val="007F34EF"/>
    <w:rsid w:val="00802DA0"/>
    <w:rsid w:val="008169EB"/>
    <w:rsid w:val="008578A4"/>
    <w:rsid w:val="00874D57"/>
    <w:rsid w:val="00876F90"/>
    <w:rsid w:val="0088312D"/>
    <w:rsid w:val="00885325"/>
    <w:rsid w:val="0089271D"/>
    <w:rsid w:val="008972FF"/>
    <w:rsid w:val="008A04DA"/>
    <w:rsid w:val="008A2BB4"/>
    <w:rsid w:val="008A32F4"/>
    <w:rsid w:val="008B231E"/>
    <w:rsid w:val="008B3BEE"/>
    <w:rsid w:val="008B4D0A"/>
    <w:rsid w:val="008B7729"/>
    <w:rsid w:val="008C269F"/>
    <w:rsid w:val="008C4FB7"/>
    <w:rsid w:val="0090286F"/>
    <w:rsid w:val="00912FCF"/>
    <w:rsid w:val="00926FE7"/>
    <w:rsid w:val="00960D8B"/>
    <w:rsid w:val="00961ACB"/>
    <w:rsid w:val="0096383D"/>
    <w:rsid w:val="00966B2F"/>
    <w:rsid w:val="00970600"/>
    <w:rsid w:val="00985EC3"/>
    <w:rsid w:val="009900A9"/>
    <w:rsid w:val="009B1013"/>
    <w:rsid w:val="009C2621"/>
    <w:rsid w:val="00A01AF2"/>
    <w:rsid w:val="00A01D19"/>
    <w:rsid w:val="00A0523C"/>
    <w:rsid w:val="00A15926"/>
    <w:rsid w:val="00A25C9F"/>
    <w:rsid w:val="00A3457B"/>
    <w:rsid w:val="00A44B9F"/>
    <w:rsid w:val="00A564D5"/>
    <w:rsid w:val="00A57A36"/>
    <w:rsid w:val="00A57BFB"/>
    <w:rsid w:val="00A62B91"/>
    <w:rsid w:val="00A645DC"/>
    <w:rsid w:val="00A74841"/>
    <w:rsid w:val="00A83FDD"/>
    <w:rsid w:val="00A94711"/>
    <w:rsid w:val="00A95C3C"/>
    <w:rsid w:val="00A97674"/>
    <w:rsid w:val="00AA44E4"/>
    <w:rsid w:val="00AB2AC8"/>
    <w:rsid w:val="00AB435A"/>
    <w:rsid w:val="00AB767A"/>
    <w:rsid w:val="00AC35A8"/>
    <w:rsid w:val="00AC37EA"/>
    <w:rsid w:val="00AD1D6F"/>
    <w:rsid w:val="00AD7DCF"/>
    <w:rsid w:val="00AE1194"/>
    <w:rsid w:val="00AE4428"/>
    <w:rsid w:val="00AF05C2"/>
    <w:rsid w:val="00B06506"/>
    <w:rsid w:val="00B100D9"/>
    <w:rsid w:val="00B212DF"/>
    <w:rsid w:val="00B2220E"/>
    <w:rsid w:val="00B22C48"/>
    <w:rsid w:val="00B27309"/>
    <w:rsid w:val="00B3074A"/>
    <w:rsid w:val="00B361C3"/>
    <w:rsid w:val="00B47439"/>
    <w:rsid w:val="00B56D69"/>
    <w:rsid w:val="00B62FF1"/>
    <w:rsid w:val="00B801F3"/>
    <w:rsid w:val="00B82063"/>
    <w:rsid w:val="00B93105"/>
    <w:rsid w:val="00BA403B"/>
    <w:rsid w:val="00BA4B94"/>
    <w:rsid w:val="00BA4DCC"/>
    <w:rsid w:val="00BB3385"/>
    <w:rsid w:val="00BC0EE3"/>
    <w:rsid w:val="00BC1DA8"/>
    <w:rsid w:val="00BD230E"/>
    <w:rsid w:val="00BE37FB"/>
    <w:rsid w:val="00BE48E3"/>
    <w:rsid w:val="00BF35AA"/>
    <w:rsid w:val="00C04968"/>
    <w:rsid w:val="00C10406"/>
    <w:rsid w:val="00C10E3C"/>
    <w:rsid w:val="00C30941"/>
    <w:rsid w:val="00C43B5C"/>
    <w:rsid w:val="00C4484E"/>
    <w:rsid w:val="00C451DD"/>
    <w:rsid w:val="00C60001"/>
    <w:rsid w:val="00C604D3"/>
    <w:rsid w:val="00C735D1"/>
    <w:rsid w:val="00C739FD"/>
    <w:rsid w:val="00C75EA2"/>
    <w:rsid w:val="00C863FC"/>
    <w:rsid w:val="00C92BC2"/>
    <w:rsid w:val="00C96438"/>
    <w:rsid w:val="00C97C50"/>
    <w:rsid w:val="00CB25A7"/>
    <w:rsid w:val="00CC5825"/>
    <w:rsid w:val="00CD37F7"/>
    <w:rsid w:val="00CF499D"/>
    <w:rsid w:val="00D03F46"/>
    <w:rsid w:val="00D0624A"/>
    <w:rsid w:val="00D10303"/>
    <w:rsid w:val="00D44D39"/>
    <w:rsid w:val="00D52983"/>
    <w:rsid w:val="00D56D24"/>
    <w:rsid w:val="00D83CAC"/>
    <w:rsid w:val="00D8777B"/>
    <w:rsid w:val="00D92734"/>
    <w:rsid w:val="00D92EFB"/>
    <w:rsid w:val="00D95FEE"/>
    <w:rsid w:val="00D975A8"/>
    <w:rsid w:val="00DB080C"/>
    <w:rsid w:val="00DB69C1"/>
    <w:rsid w:val="00DC0702"/>
    <w:rsid w:val="00DD4B45"/>
    <w:rsid w:val="00DE024C"/>
    <w:rsid w:val="00DE2FB2"/>
    <w:rsid w:val="00E0610E"/>
    <w:rsid w:val="00E10B52"/>
    <w:rsid w:val="00E12AB7"/>
    <w:rsid w:val="00E372F5"/>
    <w:rsid w:val="00E375B0"/>
    <w:rsid w:val="00E4163C"/>
    <w:rsid w:val="00E4732C"/>
    <w:rsid w:val="00E535DA"/>
    <w:rsid w:val="00E64604"/>
    <w:rsid w:val="00E7219E"/>
    <w:rsid w:val="00E77CB5"/>
    <w:rsid w:val="00E83459"/>
    <w:rsid w:val="00E840A4"/>
    <w:rsid w:val="00EA6CC2"/>
    <w:rsid w:val="00ED3BE9"/>
    <w:rsid w:val="00ED58B6"/>
    <w:rsid w:val="00ED5B62"/>
    <w:rsid w:val="00ED6FB3"/>
    <w:rsid w:val="00EE00E3"/>
    <w:rsid w:val="00EE25CB"/>
    <w:rsid w:val="00EF6DF0"/>
    <w:rsid w:val="00F00B93"/>
    <w:rsid w:val="00F0598A"/>
    <w:rsid w:val="00F072C3"/>
    <w:rsid w:val="00F13B74"/>
    <w:rsid w:val="00F17E2A"/>
    <w:rsid w:val="00F338D6"/>
    <w:rsid w:val="00F47B88"/>
    <w:rsid w:val="00F53245"/>
    <w:rsid w:val="00F5562D"/>
    <w:rsid w:val="00F56DC0"/>
    <w:rsid w:val="00F82FEA"/>
    <w:rsid w:val="00F84DCC"/>
    <w:rsid w:val="00FA22EE"/>
    <w:rsid w:val="00FA46CE"/>
    <w:rsid w:val="00FA69EA"/>
    <w:rsid w:val="00FD3EDD"/>
    <w:rsid w:val="00FD7D71"/>
    <w:rsid w:val="00FE0695"/>
    <w:rsid w:val="00FE273C"/>
    <w:rsid w:val="00FE7B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481507605">
      <w:bodyDiv w:val="1"/>
      <w:marLeft w:val="0"/>
      <w:marRight w:val="0"/>
      <w:marTop w:val="0"/>
      <w:marBottom w:val="0"/>
      <w:divBdr>
        <w:top w:val="none" w:sz="0" w:space="0" w:color="auto"/>
        <w:left w:val="none" w:sz="0" w:space="0" w:color="auto"/>
        <w:bottom w:val="none" w:sz="0" w:space="0" w:color="auto"/>
        <w:right w:val="none" w:sz="0" w:space="0" w:color="auto"/>
      </w:divBdr>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10</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5</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6</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9</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7</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8</b:RefOrder>
  </b:Source>
</b:Sources>
</file>

<file path=customXml/itemProps1.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DB02B5-A158-4745-A51E-2D34CCE01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25</Pages>
  <Words>6409</Words>
  <Characters>33970</Characters>
  <Application>Microsoft Office Word</Application>
  <DocSecurity>0</DocSecurity>
  <Lines>283</Lines>
  <Paragraphs>80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40299</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190</cp:revision>
  <cp:lastPrinted>2006-04-21T10:30:00Z</cp:lastPrinted>
  <dcterms:created xsi:type="dcterms:W3CDTF">2019-10-29T09:56:00Z</dcterms:created>
  <dcterms:modified xsi:type="dcterms:W3CDTF">2019-11-12T10:20:00Z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